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5C60B980" w14:textId="77777777" w:rsidR="000A04E2" w:rsidRPr="000A04E2" w:rsidRDefault="000A04E2" w:rsidP="000A04E2">
      <w:pPr>
        <w:pStyle w:val="Ttulo"/>
        <w:rPr>
          <w:b/>
          <w:color w:val="000000" w:themeColor="text1"/>
          <w:lang w:val="es-ES"/>
        </w:rPr>
      </w:pPr>
      <w:r w:rsidRPr="000A04E2">
        <w:rPr>
          <w:b/>
          <w:color w:val="000000" w:themeColor="text1"/>
          <w:lang w:val="es-ES"/>
        </w:rPr>
        <w:t>Manual Técnico</w:t>
      </w:r>
    </w:p>
    <w:p w14:paraId="05B94091" w14:textId="77777777" w:rsidR="000A04E2" w:rsidRDefault="000A04E2" w:rsidP="000A04E2">
      <w:pPr>
        <w:spacing w:after="0" w:line="240" w:lineRule="auto"/>
        <w:ind w:firstLine="3"/>
        <w:jc w:val="center"/>
        <w:rPr>
          <w:b/>
          <w:sz w:val="24"/>
          <w:szCs w:val="24"/>
          <w:lang w:val="es-ES"/>
        </w:rPr>
      </w:pPr>
    </w:p>
    <w:p w14:paraId="2EEE9EB8" w14:textId="77777777" w:rsidR="000A04E2" w:rsidRDefault="000A04E2" w:rsidP="000A04E2">
      <w:pPr>
        <w:spacing w:after="0" w:line="240" w:lineRule="auto"/>
        <w:rPr>
          <w:b/>
          <w:sz w:val="24"/>
          <w:szCs w:val="24"/>
          <w:lang w:val="es-ES"/>
        </w:rPr>
      </w:pPr>
    </w:p>
    <w:p w14:paraId="134BBA7C" w14:textId="77777777" w:rsidR="000A04E2" w:rsidRDefault="000A04E2" w:rsidP="000A04E2">
      <w:pPr>
        <w:spacing w:after="0" w:line="240" w:lineRule="auto"/>
        <w:rPr>
          <w:rFonts w:cs="Arial"/>
          <w:b/>
          <w:bCs/>
          <w:sz w:val="24"/>
          <w:szCs w:val="24"/>
        </w:rPr>
      </w:pPr>
    </w:p>
    <w:p w14:paraId="5B3DDF04" w14:textId="77777777" w:rsidR="000A04E2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</w:rPr>
      </w:pPr>
    </w:p>
    <w:p w14:paraId="6FA19097" w14:textId="77777777" w:rsidR="000A04E2" w:rsidRPr="003D569E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ASIGNATURA:</w:t>
      </w:r>
    </w:p>
    <w:p w14:paraId="2434DF87" w14:textId="77777777" w:rsidR="000A04E2" w:rsidRPr="00F92C70" w:rsidRDefault="000A04E2" w:rsidP="000A04E2">
      <w:pPr>
        <w:spacing w:after="0" w:line="480" w:lineRule="auto"/>
        <w:ind w:firstLine="3"/>
        <w:jc w:val="center"/>
        <w:rPr>
          <w:rFonts w:cs="Arial"/>
          <w:b/>
          <w:bCs/>
        </w:rPr>
      </w:pPr>
      <w:r w:rsidRPr="00F92C70">
        <w:rPr>
          <w:rFonts w:cs="Arial"/>
          <w:b/>
          <w:bCs/>
        </w:rPr>
        <w:t>IA-</w:t>
      </w:r>
      <w:r>
        <w:rPr>
          <w:rFonts w:cs="Arial"/>
          <w:b/>
          <w:bCs/>
        </w:rPr>
        <w:t>220</w:t>
      </w:r>
      <w:r w:rsidRPr="00F92C70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EVALUACION</w:t>
      </w:r>
      <w:r w:rsidRPr="00F92C70">
        <w:rPr>
          <w:rFonts w:cs="Arial"/>
          <w:b/>
          <w:bCs/>
        </w:rPr>
        <w:t xml:space="preserve"> DE SISTEMAS</w:t>
      </w:r>
    </w:p>
    <w:p w14:paraId="1B6FFC76" w14:textId="77777777" w:rsidR="000A04E2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</w:rPr>
      </w:pPr>
    </w:p>
    <w:p w14:paraId="3234FA1C" w14:textId="77777777" w:rsidR="000A04E2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</w:rPr>
      </w:pPr>
    </w:p>
    <w:p w14:paraId="356BC356" w14:textId="77777777" w:rsidR="000A04E2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CATEDRÁ</w:t>
      </w:r>
      <w:r w:rsidRPr="00CF7C31">
        <w:rPr>
          <w:rFonts w:cs="Arial"/>
          <w:b/>
          <w:bCs/>
          <w:sz w:val="24"/>
          <w:szCs w:val="24"/>
        </w:rPr>
        <w:t>TIC</w:t>
      </w:r>
      <w:r>
        <w:rPr>
          <w:rFonts w:cs="Arial"/>
          <w:b/>
          <w:bCs/>
          <w:sz w:val="24"/>
          <w:szCs w:val="24"/>
        </w:rPr>
        <w:t>O:</w:t>
      </w:r>
    </w:p>
    <w:p w14:paraId="023198CE" w14:textId="2BC9ED07" w:rsidR="000A04E2" w:rsidRPr="00F92C70" w:rsidRDefault="0029350A" w:rsidP="000A04E2">
      <w:pPr>
        <w:spacing w:after="0" w:line="480" w:lineRule="auto"/>
        <w:ind w:firstLine="3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GIANCARLO SCALICI MARTINEZ AGUILAR</w:t>
      </w:r>
    </w:p>
    <w:p w14:paraId="43BFD327" w14:textId="77777777" w:rsidR="000A04E2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  <w:u w:val="single"/>
        </w:rPr>
      </w:pPr>
    </w:p>
    <w:p w14:paraId="3114617A" w14:textId="77777777" w:rsidR="000A04E2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  <w:u w:val="single"/>
        </w:rPr>
      </w:pPr>
    </w:p>
    <w:p w14:paraId="75EC5BC9" w14:textId="77777777" w:rsidR="000A04E2" w:rsidRPr="00F2573B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</w:rPr>
      </w:pPr>
      <w:r w:rsidRPr="00F2573B">
        <w:rPr>
          <w:rFonts w:cs="Arial"/>
          <w:b/>
          <w:bCs/>
          <w:sz w:val="24"/>
          <w:szCs w:val="24"/>
        </w:rPr>
        <w:t>DOCUMENTACIÓN TÉCNICA</w:t>
      </w:r>
    </w:p>
    <w:p w14:paraId="078A1F64" w14:textId="1DFA61D0" w:rsidR="000A04E2" w:rsidRPr="00F92C70" w:rsidRDefault="0029350A" w:rsidP="000A04E2">
      <w:pPr>
        <w:spacing w:after="0" w:line="480" w:lineRule="auto"/>
        <w:ind w:firstLine="3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SISTEMA DE GESTIÓN EN LA EDUCACIÓN SUPERIOR (SIGAES)</w:t>
      </w:r>
    </w:p>
    <w:p w14:paraId="58E2EC0F" w14:textId="77777777" w:rsidR="000A04E2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  <w:u w:val="single"/>
        </w:rPr>
      </w:pPr>
    </w:p>
    <w:p w14:paraId="1486E626" w14:textId="77777777" w:rsidR="000A04E2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  <w:u w:val="single"/>
        </w:rPr>
      </w:pPr>
    </w:p>
    <w:p w14:paraId="16380C76" w14:textId="77777777" w:rsidR="000A04E2" w:rsidRPr="00F2573B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PROYECTO IMPLEMENTADO EN</w:t>
      </w:r>
    </w:p>
    <w:p w14:paraId="7F42B75F" w14:textId="423F6523" w:rsidR="000A04E2" w:rsidRPr="00F92C70" w:rsidRDefault="0029350A" w:rsidP="000A04E2">
      <w:pPr>
        <w:spacing w:after="0" w:line="480" w:lineRule="auto"/>
        <w:ind w:firstLine="3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DIRECCIÓN DE EDUCACIÓN SUPERIOR</w:t>
      </w:r>
    </w:p>
    <w:p w14:paraId="3D81B3AB" w14:textId="77777777" w:rsidR="000A04E2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  <w:u w:val="single"/>
        </w:rPr>
      </w:pPr>
    </w:p>
    <w:p w14:paraId="33D68036" w14:textId="77777777" w:rsidR="000A04E2" w:rsidRPr="003D569E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  <w:u w:val="single"/>
        </w:rPr>
      </w:pPr>
    </w:p>
    <w:p w14:paraId="47017055" w14:textId="5B970A34" w:rsidR="000A04E2" w:rsidRPr="003D569E" w:rsidRDefault="000A04E2" w:rsidP="000A04E2">
      <w:pPr>
        <w:spacing w:after="0" w:line="480" w:lineRule="auto"/>
        <w:ind w:firstLine="3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POR EQUIPO DE TRABAJO</w:t>
      </w:r>
      <w:r w:rsidR="0029350A">
        <w:rPr>
          <w:rFonts w:cs="Arial"/>
          <w:b/>
          <w:bCs/>
          <w:sz w:val="24"/>
          <w:szCs w:val="24"/>
        </w:rPr>
        <w:t xml:space="preserve"> #7</w:t>
      </w:r>
    </w:p>
    <w:p w14:paraId="1D3F491E" w14:textId="77777777" w:rsidR="000A04E2" w:rsidRPr="00E8347F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  <w:u w:val="single"/>
        </w:rPr>
      </w:pPr>
    </w:p>
    <w:p w14:paraId="1FE4CE61" w14:textId="77777777" w:rsidR="000A04E2" w:rsidRPr="00E8347F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  <w:u w:val="single"/>
        </w:rPr>
      </w:pPr>
    </w:p>
    <w:p w14:paraId="27CE27D8" w14:textId="77777777" w:rsidR="000A04E2" w:rsidRDefault="000A04E2" w:rsidP="000A04E2">
      <w:pPr>
        <w:spacing w:after="0" w:line="360" w:lineRule="auto"/>
        <w:ind w:firstLine="3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CIUDAD UNIVERSITARIA</w:t>
      </w:r>
    </w:p>
    <w:p w14:paraId="2ADB63AF" w14:textId="77777777" w:rsidR="000A04E2" w:rsidRPr="00E8347F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  <w:u w:val="single"/>
        </w:rPr>
      </w:pPr>
    </w:p>
    <w:p w14:paraId="3D8BFEBA" w14:textId="77777777" w:rsidR="000A04E2" w:rsidRPr="00E8347F" w:rsidRDefault="000A04E2" w:rsidP="000A04E2">
      <w:pPr>
        <w:spacing w:after="0" w:line="240" w:lineRule="auto"/>
        <w:ind w:firstLine="3"/>
        <w:jc w:val="center"/>
        <w:rPr>
          <w:rFonts w:cs="Arial"/>
          <w:b/>
          <w:bCs/>
          <w:sz w:val="24"/>
          <w:szCs w:val="24"/>
          <w:u w:val="single"/>
        </w:rPr>
      </w:pPr>
    </w:p>
    <w:p w14:paraId="68B4DF21" w14:textId="5301CB63" w:rsidR="0029350A" w:rsidRDefault="0029350A" w:rsidP="0029350A">
      <w:pPr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2</w:t>
      </w:r>
      <w:r w:rsidR="00723068">
        <w:rPr>
          <w:rFonts w:cs="Arial"/>
          <w:b/>
          <w:bCs/>
          <w:sz w:val="24"/>
          <w:szCs w:val="24"/>
        </w:rPr>
        <w:t>3</w:t>
      </w:r>
      <w:r>
        <w:rPr>
          <w:rFonts w:cs="Arial"/>
          <w:b/>
          <w:bCs/>
          <w:sz w:val="24"/>
          <w:szCs w:val="24"/>
        </w:rPr>
        <w:t>/8/202</w:t>
      </w:r>
      <w:r w:rsidR="00723068">
        <w:rPr>
          <w:rFonts w:cs="Arial"/>
          <w:b/>
          <w:bCs/>
          <w:sz w:val="24"/>
          <w:szCs w:val="24"/>
        </w:rPr>
        <w:t>4</w:t>
      </w:r>
    </w:p>
    <w:p w14:paraId="30A67528" w14:textId="77777777" w:rsidR="000A04E2" w:rsidRDefault="000A04E2" w:rsidP="000A04E2">
      <w:pPr>
        <w:jc w:val="center"/>
        <w:rPr>
          <w:rFonts w:cs="Arial"/>
          <w:b/>
          <w:bCs/>
          <w:sz w:val="24"/>
          <w:szCs w:val="24"/>
        </w:rPr>
      </w:pPr>
    </w:p>
    <w:p w14:paraId="7CE96009" w14:textId="77777777" w:rsidR="000A04E2" w:rsidRDefault="000A04E2" w:rsidP="000A04E2">
      <w:pPr>
        <w:jc w:val="center"/>
        <w:rPr>
          <w:rFonts w:cs="Arial"/>
          <w:b/>
          <w:bCs/>
          <w:sz w:val="24"/>
          <w:szCs w:val="24"/>
        </w:rPr>
      </w:pPr>
    </w:p>
    <w:p w14:paraId="201637AD" w14:textId="77777777" w:rsidR="000A04E2" w:rsidRDefault="000A04E2" w:rsidP="000A04E2">
      <w:pPr>
        <w:jc w:val="center"/>
        <w:rPr>
          <w:rFonts w:cs="Arial"/>
          <w:b/>
          <w:bCs/>
          <w:sz w:val="24"/>
          <w:szCs w:val="24"/>
        </w:rPr>
      </w:pPr>
    </w:p>
    <w:p w14:paraId="0F62ABD0" w14:textId="77777777" w:rsidR="000A04E2" w:rsidRDefault="000A04E2" w:rsidP="000A04E2">
      <w:pPr>
        <w:jc w:val="center"/>
        <w:rPr>
          <w:rFonts w:cs="Arial"/>
          <w:b/>
          <w:bCs/>
          <w:sz w:val="24"/>
          <w:szCs w:val="24"/>
        </w:rPr>
      </w:pPr>
    </w:p>
    <w:p w14:paraId="5765F45F" w14:textId="77777777" w:rsidR="000A04E2" w:rsidRDefault="000A04E2" w:rsidP="000A04E2">
      <w:pPr>
        <w:pStyle w:val="Encabezado"/>
        <w:jc w:val="both"/>
        <w:rPr>
          <w:rFonts w:cs="Arial"/>
          <w:b/>
        </w:rPr>
      </w:pPr>
    </w:p>
    <w:p w14:paraId="7D5CC7FC" w14:textId="77777777" w:rsidR="000A04E2" w:rsidRDefault="000A04E2" w:rsidP="000A04E2">
      <w:pPr>
        <w:pStyle w:val="Encabezado"/>
        <w:jc w:val="both"/>
        <w:rPr>
          <w:rFonts w:cs="Arial"/>
          <w:b/>
        </w:rPr>
      </w:pPr>
    </w:p>
    <w:p w14:paraId="6B7108D4" w14:textId="77777777" w:rsidR="000A04E2" w:rsidRPr="000A04E2" w:rsidRDefault="000A04E2" w:rsidP="000A04E2">
      <w:pPr>
        <w:pStyle w:val="Ttulo"/>
        <w:rPr>
          <w:b/>
          <w:color w:val="000000" w:themeColor="text1"/>
          <w:lang w:val="es-ES"/>
        </w:rPr>
      </w:pPr>
      <w:r w:rsidRPr="000A04E2">
        <w:rPr>
          <w:b/>
          <w:color w:val="000000" w:themeColor="text1"/>
          <w:lang w:val="es-ES"/>
        </w:rPr>
        <w:t>CONTRIBUYENTES</w:t>
      </w:r>
    </w:p>
    <w:p w14:paraId="6A6C97A3" w14:textId="77777777" w:rsidR="000A04E2" w:rsidRDefault="000A04E2" w:rsidP="000A04E2">
      <w:pPr>
        <w:pStyle w:val="Encabezado"/>
        <w:jc w:val="both"/>
        <w:rPr>
          <w:rFonts w:cs="Arial"/>
          <w:b/>
        </w:rPr>
      </w:pPr>
    </w:p>
    <w:p w14:paraId="63023456" w14:textId="77777777" w:rsidR="000A04E2" w:rsidRDefault="000A04E2" w:rsidP="000A04E2">
      <w:pPr>
        <w:pStyle w:val="Encabezado"/>
        <w:jc w:val="both"/>
        <w:rPr>
          <w:rFonts w:cs="Arial"/>
          <w:b/>
        </w:rPr>
      </w:pPr>
    </w:p>
    <w:p w14:paraId="669EA533" w14:textId="77777777" w:rsidR="000A04E2" w:rsidRDefault="000A04E2" w:rsidP="000A04E2">
      <w:pPr>
        <w:pStyle w:val="Encabezado"/>
        <w:jc w:val="both"/>
        <w:rPr>
          <w:rFonts w:cs="Arial"/>
          <w:b/>
        </w:rPr>
      </w:pPr>
    </w:p>
    <w:p w14:paraId="6F348D2F" w14:textId="77777777" w:rsidR="000A04E2" w:rsidRDefault="000A04E2" w:rsidP="000A04E2">
      <w:pPr>
        <w:pStyle w:val="Encabezado"/>
        <w:jc w:val="both"/>
        <w:rPr>
          <w:rFonts w:cs="Arial"/>
          <w:b/>
        </w:rPr>
      </w:pPr>
    </w:p>
    <w:p w14:paraId="4E194759" w14:textId="77777777" w:rsidR="000A04E2" w:rsidRDefault="000A04E2" w:rsidP="000A04E2">
      <w:pPr>
        <w:pStyle w:val="Encabezado"/>
        <w:jc w:val="both"/>
        <w:rPr>
          <w:rFonts w:cs="Arial"/>
          <w:b/>
        </w:rPr>
      </w:pPr>
    </w:p>
    <w:tbl>
      <w:tblPr>
        <w:tblW w:w="451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41"/>
        <w:gridCol w:w="2438"/>
        <w:gridCol w:w="2158"/>
      </w:tblGrid>
      <w:tr w:rsidR="000A04E2" w:rsidRPr="006F30D0" w14:paraId="71901BCA" w14:textId="77777777" w:rsidTr="000A04E2">
        <w:trPr>
          <w:trHeight w:val="504"/>
          <w:jc w:val="center"/>
        </w:trPr>
        <w:tc>
          <w:tcPr>
            <w:tcW w:w="2640" w:type="pct"/>
            <w:vAlign w:val="center"/>
          </w:tcPr>
          <w:p w14:paraId="3AD3042A" w14:textId="77777777" w:rsidR="000A04E2" w:rsidRPr="006F30D0" w:rsidRDefault="000A04E2" w:rsidP="000A04E2">
            <w:pPr>
              <w:pStyle w:val="Encabezado"/>
              <w:ind w:right="39"/>
              <w:jc w:val="center"/>
              <w:rPr>
                <w:rFonts w:cs="Arial"/>
                <w:bCs/>
              </w:rPr>
            </w:pPr>
            <w:r w:rsidRPr="006F30D0">
              <w:rPr>
                <w:rFonts w:cs="Arial"/>
                <w:bCs/>
              </w:rPr>
              <w:t>Elaborado por</w:t>
            </w:r>
          </w:p>
        </w:tc>
        <w:tc>
          <w:tcPr>
            <w:tcW w:w="1252" w:type="pct"/>
            <w:vAlign w:val="center"/>
          </w:tcPr>
          <w:p w14:paraId="4C538923" w14:textId="77777777" w:rsidR="000A04E2" w:rsidRPr="006F30D0" w:rsidRDefault="000A04E2" w:rsidP="000A04E2">
            <w:pPr>
              <w:pStyle w:val="Encabezado"/>
              <w:tabs>
                <w:tab w:val="left" w:pos="251"/>
                <w:tab w:val="left" w:pos="733"/>
              </w:tabs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Número</w:t>
            </w:r>
            <w:r w:rsidRPr="006F30D0">
              <w:rPr>
                <w:rFonts w:cs="Arial"/>
                <w:bCs/>
              </w:rPr>
              <w:t xml:space="preserve"> Cuenta</w:t>
            </w:r>
          </w:p>
        </w:tc>
        <w:tc>
          <w:tcPr>
            <w:tcW w:w="1108" w:type="pct"/>
            <w:vAlign w:val="center"/>
          </w:tcPr>
          <w:p w14:paraId="3BC0E14D" w14:textId="77777777" w:rsidR="000A04E2" w:rsidRPr="006F30D0" w:rsidRDefault="000A04E2" w:rsidP="000A04E2">
            <w:pPr>
              <w:pStyle w:val="Encabezado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Firma</w:t>
            </w:r>
          </w:p>
        </w:tc>
      </w:tr>
      <w:tr w:rsidR="0029350A" w:rsidRPr="006F30D0" w14:paraId="0860D4AF" w14:textId="77777777" w:rsidTr="000A04E2">
        <w:trPr>
          <w:trHeight w:val="504"/>
          <w:jc w:val="center"/>
        </w:trPr>
        <w:tc>
          <w:tcPr>
            <w:tcW w:w="2640" w:type="pct"/>
            <w:vAlign w:val="center"/>
          </w:tcPr>
          <w:p w14:paraId="408705E6" w14:textId="06A925CC" w:rsidR="0029350A" w:rsidRPr="00E8347F" w:rsidRDefault="0029350A" w:rsidP="0029350A">
            <w:pPr>
              <w:pStyle w:val="Encabezado"/>
              <w:rPr>
                <w:rFonts w:cs="Arial"/>
              </w:rPr>
            </w:pPr>
            <w:r>
              <w:rPr>
                <w:rFonts w:cs="Arial"/>
              </w:rPr>
              <w:t>JHONATHAN ISAAC GUILLÉN</w:t>
            </w:r>
          </w:p>
        </w:tc>
        <w:tc>
          <w:tcPr>
            <w:tcW w:w="1252" w:type="pct"/>
            <w:vAlign w:val="center"/>
          </w:tcPr>
          <w:p w14:paraId="16FA2997" w14:textId="1E6BD0D2" w:rsidR="0029350A" w:rsidRPr="00E8347F" w:rsidRDefault="0029350A" w:rsidP="0029350A">
            <w:pPr>
              <w:pStyle w:val="Encabezado"/>
              <w:jc w:val="center"/>
              <w:rPr>
                <w:rFonts w:cs="Arial"/>
              </w:rPr>
            </w:pPr>
            <w:r>
              <w:rPr>
                <w:rFonts w:cs="Arial"/>
              </w:rPr>
              <w:t>20201001575</w:t>
            </w:r>
          </w:p>
        </w:tc>
        <w:tc>
          <w:tcPr>
            <w:tcW w:w="1108" w:type="pct"/>
            <w:vAlign w:val="center"/>
          </w:tcPr>
          <w:p w14:paraId="161A41F3" w14:textId="77777777" w:rsidR="0029350A" w:rsidRPr="00E8347F" w:rsidRDefault="0029350A" w:rsidP="0029350A">
            <w:pPr>
              <w:pStyle w:val="Encabezado"/>
              <w:jc w:val="center"/>
              <w:rPr>
                <w:rFonts w:cs="Arial"/>
              </w:rPr>
            </w:pPr>
          </w:p>
        </w:tc>
      </w:tr>
      <w:tr w:rsidR="0029350A" w:rsidRPr="006F30D0" w14:paraId="28738317" w14:textId="77777777" w:rsidTr="000A04E2">
        <w:trPr>
          <w:trHeight w:val="504"/>
          <w:jc w:val="center"/>
        </w:trPr>
        <w:tc>
          <w:tcPr>
            <w:tcW w:w="2640" w:type="pct"/>
            <w:vAlign w:val="center"/>
          </w:tcPr>
          <w:p w14:paraId="05CBE30B" w14:textId="336C6446" w:rsidR="0029350A" w:rsidRPr="00E8347F" w:rsidRDefault="0029350A" w:rsidP="0029350A">
            <w:pPr>
              <w:pStyle w:val="Encabezado"/>
              <w:rPr>
                <w:rFonts w:cs="Arial"/>
              </w:rPr>
            </w:pPr>
            <w:r>
              <w:rPr>
                <w:rFonts w:cs="Arial"/>
              </w:rPr>
              <w:t>ANTHONY JAFED ANDINO MARINERO</w:t>
            </w:r>
          </w:p>
        </w:tc>
        <w:tc>
          <w:tcPr>
            <w:tcW w:w="1252" w:type="pct"/>
            <w:vAlign w:val="center"/>
          </w:tcPr>
          <w:p w14:paraId="79D1C993" w14:textId="69595F88" w:rsidR="0029350A" w:rsidRPr="00E8347F" w:rsidRDefault="0029350A" w:rsidP="0029350A">
            <w:pPr>
              <w:pStyle w:val="Encabezado"/>
              <w:jc w:val="center"/>
              <w:rPr>
                <w:rFonts w:cs="Arial"/>
              </w:rPr>
            </w:pPr>
            <w:r w:rsidRPr="008C1CB8">
              <w:rPr>
                <w:rFonts w:cs="Arial"/>
              </w:rPr>
              <w:t>20201000016</w:t>
            </w:r>
          </w:p>
        </w:tc>
        <w:tc>
          <w:tcPr>
            <w:tcW w:w="1108" w:type="pct"/>
            <w:vAlign w:val="center"/>
          </w:tcPr>
          <w:p w14:paraId="002F0F88" w14:textId="77777777" w:rsidR="0029350A" w:rsidRPr="006F30D0" w:rsidRDefault="0029350A" w:rsidP="0029350A">
            <w:pPr>
              <w:pStyle w:val="Encabezado"/>
              <w:jc w:val="center"/>
              <w:rPr>
                <w:rFonts w:cs="Arial"/>
              </w:rPr>
            </w:pPr>
          </w:p>
        </w:tc>
      </w:tr>
      <w:tr w:rsidR="0029350A" w:rsidRPr="006F30D0" w14:paraId="4C2E9F78" w14:textId="77777777" w:rsidTr="000A04E2">
        <w:trPr>
          <w:trHeight w:val="504"/>
          <w:jc w:val="center"/>
        </w:trPr>
        <w:tc>
          <w:tcPr>
            <w:tcW w:w="2640" w:type="pct"/>
            <w:vAlign w:val="center"/>
          </w:tcPr>
          <w:p w14:paraId="7278C30D" w14:textId="7C8ED6A3" w:rsidR="0029350A" w:rsidRPr="00E8347F" w:rsidRDefault="0029350A" w:rsidP="0029350A">
            <w:pPr>
              <w:pStyle w:val="Encabezado"/>
              <w:rPr>
                <w:rFonts w:cs="Arial"/>
              </w:rPr>
            </w:pPr>
            <w:r>
              <w:rPr>
                <w:rFonts w:cs="Arial"/>
              </w:rPr>
              <w:t>EDWIN ARON MARTINEZ CABRERA</w:t>
            </w:r>
          </w:p>
        </w:tc>
        <w:tc>
          <w:tcPr>
            <w:tcW w:w="1252" w:type="pct"/>
            <w:vAlign w:val="center"/>
          </w:tcPr>
          <w:p w14:paraId="1DDFACB5" w14:textId="6D4A192C" w:rsidR="0029350A" w:rsidRPr="00E8347F" w:rsidRDefault="0029350A" w:rsidP="0029350A">
            <w:pPr>
              <w:pStyle w:val="Encabezado"/>
              <w:jc w:val="center"/>
              <w:rPr>
                <w:rFonts w:cs="Arial"/>
              </w:rPr>
            </w:pPr>
            <w:r w:rsidRPr="008C1CB8">
              <w:rPr>
                <w:rFonts w:cs="Arial"/>
              </w:rPr>
              <w:t>20191007532</w:t>
            </w:r>
          </w:p>
        </w:tc>
        <w:tc>
          <w:tcPr>
            <w:tcW w:w="1108" w:type="pct"/>
            <w:vAlign w:val="center"/>
          </w:tcPr>
          <w:p w14:paraId="28F14D49" w14:textId="77777777" w:rsidR="0029350A" w:rsidRPr="006F30D0" w:rsidRDefault="0029350A" w:rsidP="0029350A">
            <w:pPr>
              <w:pStyle w:val="Encabezado"/>
              <w:jc w:val="center"/>
              <w:rPr>
                <w:rFonts w:cs="Arial"/>
              </w:rPr>
            </w:pPr>
          </w:p>
        </w:tc>
      </w:tr>
      <w:tr w:rsidR="0029350A" w:rsidRPr="006F30D0" w14:paraId="75A8D70E" w14:textId="77777777" w:rsidTr="000A04E2">
        <w:trPr>
          <w:trHeight w:val="504"/>
          <w:jc w:val="center"/>
        </w:trPr>
        <w:tc>
          <w:tcPr>
            <w:tcW w:w="2640" w:type="pct"/>
            <w:vAlign w:val="center"/>
          </w:tcPr>
          <w:p w14:paraId="33A8900B" w14:textId="00D5A542" w:rsidR="0029350A" w:rsidRPr="00E8347F" w:rsidRDefault="0029350A" w:rsidP="0029350A">
            <w:pPr>
              <w:pStyle w:val="Encabezado"/>
              <w:rPr>
                <w:rFonts w:cs="Arial"/>
              </w:rPr>
            </w:pPr>
            <w:r>
              <w:rPr>
                <w:rFonts w:cs="Arial"/>
              </w:rPr>
              <w:t>KEVIN ALEXANDER EUCEDA AGUILAR</w:t>
            </w:r>
          </w:p>
        </w:tc>
        <w:tc>
          <w:tcPr>
            <w:tcW w:w="1252" w:type="pct"/>
            <w:vAlign w:val="center"/>
          </w:tcPr>
          <w:p w14:paraId="64AABA7B" w14:textId="4C9FA10B" w:rsidR="0029350A" w:rsidRPr="00E8347F" w:rsidRDefault="0029350A" w:rsidP="0029350A">
            <w:pPr>
              <w:pStyle w:val="Encabezado"/>
              <w:jc w:val="center"/>
              <w:rPr>
                <w:rFonts w:cs="Arial"/>
              </w:rPr>
            </w:pPr>
            <w:r>
              <w:rPr>
                <w:rFonts w:cs="Arial"/>
              </w:rPr>
              <w:t>20201000917</w:t>
            </w:r>
          </w:p>
        </w:tc>
        <w:tc>
          <w:tcPr>
            <w:tcW w:w="1108" w:type="pct"/>
            <w:vAlign w:val="center"/>
          </w:tcPr>
          <w:p w14:paraId="04C0DB47" w14:textId="77777777" w:rsidR="0029350A" w:rsidRPr="006F30D0" w:rsidRDefault="0029350A" w:rsidP="0029350A">
            <w:pPr>
              <w:pStyle w:val="Encabezado"/>
              <w:jc w:val="center"/>
              <w:rPr>
                <w:rFonts w:cs="Arial"/>
              </w:rPr>
            </w:pPr>
          </w:p>
        </w:tc>
      </w:tr>
      <w:tr w:rsidR="0029350A" w:rsidRPr="006F30D0" w14:paraId="33B9B204" w14:textId="77777777" w:rsidTr="000A04E2">
        <w:trPr>
          <w:trHeight w:val="504"/>
          <w:jc w:val="center"/>
        </w:trPr>
        <w:tc>
          <w:tcPr>
            <w:tcW w:w="2640" w:type="pct"/>
            <w:vAlign w:val="center"/>
          </w:tcPr>
          <w:p w14:paraId="694F30FD" w14:textId="38C99BF3" w:rsidR="0029350A" w:rsidRPr="00E8347F" w:rsidRDefault="0029350A" w:rsidP="0029350A">
            <w:pPr>
              <w:pStyle w:val="Encabezado"/>
              <w:rPr>
                <w:rFonts w:cs="Arial"/>
              </w:rPr>
            </w:pPr>
            <w:r>
              <w:rPr>
                <w:rFonts w:cs="Arial"/>
              </w:rPr>
              <w:t>DANILO EDGARDO SOSA LAMBUR</w:t>
            </w:r>
          </w:p>
        </w:tc>
        <w:tc>
          <w:tcPr>
            <w:tcW w:w="1252" w:type="pct"/>
            <w:vAlign w:val="center"/>
          </w:tcPr>
          <w:p w14:paraId="1E175253" w14:textId="5F137435" w:rsidR="0029350A" w:rsidRPr="00E8347F" w:rsidRDefault="0029350A" w:rsidP="0029350A">
            <w:pPr>
              <w:pStyle w:val="Encabezado"/>
              <w:jc w:val="center"/>
              <w:rPr>
                <w:rFonts w:cs="Arial"/>
              </w:rPr>
            </w:pPr>
            <w:r w:rsidRPr="008C1CB8">
              <w:rPr>
                <w:rFonts w:cs="Arial"/>
              </w:rPr>
              <w:t>20211001937</w:t>
            </w:r>
          </w:p>
        </w:tc>
        <w:tc>
          <w:tcPr>
            <w:tcW w:w="1108" w:type="pct"/>
            <w:vAlign w:val="center"/>
          </w:tcPr>
          <w:p w14:paraId="7FBDE9A7" w14:textId="77777777" w:rsidR="0029350A" w:rsidRPr="006F30D0" w:rsidRDefault="0029350A" w:rsidP="0029350A">
            <w:pPr>
              <w:pStyle w:val="Encabezado"/>
              <w:jc w:val="center"/>
              <w:rPr>
                <w:rFonts w:cs="Arial"/>
              </w:rPr>
            </w:pPr>
          </w:p>
        </w:tc>
      </w:tr>
    </w:tbl>
    <w:p w14:paraId="75EF1127" w14:textId="77777777" w:rsidR="000A04E2" w:rsidRPr="006F30D0" w:rsidRDefault="000A04E2" w:rsidP="000A04E2">
      <w:pPr>
        <w:pStyle w:val="Encabezado"/>
        <w:jc w:val="both"/>
        <w:rPr>
          <w:rFonts w:cs="Arial"/>
          <w:b/>
        </w:rPr>
      </w:pPr>
    </w:p>
    <w:p w14:paraId="6F71ECDE" w14:textId="77777777" w:rsidR="000A04E2" w:rsidRPr="006F30D0" w:rsidRDefault="000A04E2" w:rsidP="000A04E2">
      <w:pPr>
        <w:pStyle w:val="Encabezado"/>
        <w:jc w:val="both"/>
        <w:rPr>
          <w:rFonts w:cs="Arial"/>
          <w:b/>
        </w:rPr>
      </w:pPr>
    </w:p>
    <w:p w14:paraId="0098E97A" w14:textId="77777777" w:rsidR="000A04E2" w:rsidRPr="006F30D0" w:rsidRDefault="000A04E2" w:rsidP="000A04E2">
      <w:pPr>
        <w:pStyle w:val="Encabezado"/>
        <w:jc w:val="both"/>
        <w:rPr>
          <w:rFonts w:cs="Arial"/>
          <w:b/>
        </w:rPr>
      </w:pPr>
    </w:p>
    <w:tbl>
      <w:tblPr>
        <w:tblW w:w="0" w:type="auto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6"/>
        <w:gridCol w:w="2268"/>
        <w:gridCol w:w="1559"/>
        <w:gridCol w:w="2268"/>
      </w:tblGrid>
      <w:tr w:rsidR="000A04E2" w:rsidRPr="0029350A" w14:paraId="182220F2" w14:textId="77777777" w:rsidTr="000A04E2">
        <w:trPr>
          <w:trHeight w:val="524"/>
        </w:trPr>
        <w:tc>
          <w:tcPr>
            <w:tcW w:w="3686" w:type="dxa"/>
            <w:vAlign w:val="center"/>
          </w:tcPr>
          <w:p w14:paraId="0541A54C" w14:textId="77777777" w:rsidR="000A04E2" w:rsidRPr="006F30D0" w:rsidRDefault="000A04E2" w:rsidP="000A04E2">
            <w:pPr>
              <w:pStyle w:val="Encabezado"/>
              <w:jc w:val="center"/>
              <w:rPr>
                <w:rFonts w:cs="Arial"/>
                <w:bCs/>
              </w:rPr>
            </w:pPr>
            <w:r w:rsidRPr="006F30D0">
              <w:rPr>
                <w:rFonts w:cs="Arial"/>
                <w:bCs/>
              </w:rPr>
              <w:t xml:space="preserve">Revisado </w:t>
            </w:r>
            <w:r>
              <w:rPr>
                <w:rFonts w:cs="Arial"/>
                <w:bCs/>
              </w:rPr>
              <w:t xml:space="preserve">y Aprobado </w:t>
            </w:r>
            <w:r w:rsidRPr="006F30D0">
              <w:rPr>
                <w:rFonts w:cs="Arial"/>
                <w:bCs/>
              </w:rPr>
              <w:t>por</w:t>
            </w:r>
          </w:p>
        </w:tc>
        <w:tc>
          <w:tcPr>
            <w:tcW w:w="2268" w:type="dxa"/>
            <w:vAlign w:val="center"/>
          </w:tcPr>
          <w:p w14:paraId="426EFC06" w14:textId="77777777" w:rsidR="000A04E2" w:rsidRPr="006F30D0" w:rsidRDefault="000A04E2" w:rsidP="000A04E2">
            <w:pPr>
              <w:pStyle w:val="Encabezado"/>
              <w:jc w:val="center"/>
              <w:rPr>
                <w:rFonts w:cs="Arial"/>
                <w:bCs/>
              </w:rPr>
            </w:pPr>
            <w:r w:rsidRPr="006F30D0">
              <w:rPr>
                <w:rFonts w:cs="Arial"/>
                <w:bCs/>
              </w:rPr>
              <w:t>Área Funcional</w:t>
            </w:r>
          </w:p>
        </w:tc>
        <w:tc>
          <w:tcPr>
            <w:tcW w:w="1559" w:type="dxa"/>
            <w:vAlign w:val="center"/>
          </w:tcPr>
          <w:p w14:paraId="36C745FC" w14:textId="77777777" w:rsidR="000A04E2" w:rsidRPr="006F30D0" w:rsidRDefault="000A04E2" w:rsidP="000A04E2">
            <w:pPr>
              <w:pStyle w:val="Encabezado"/>
              <w:jc w:val="center"/>
              <w:rPr>
                <w:rFonts w:cs="Arial"/>
                <w:bCs/>
              </w:rPr>
            </w:pPr>
            <w:r w:rsidRPr="006F30D0">
              <w:rPr>
                <w:rFonts w:cs="Arial"/>
                <w:bCs/>
              </w:rPr>
              <w:t>Fecha</w:t>
            </w:r>
          </w:p>
        </w:tc>
        <w:tc>
          <w:tcPr>
            <w:tcW w:w="2268" w:type="dxa"/>
            <w:vAlign w:val="center"/>
          </w:tcPr>
          <w:p w14:paraId="15D499EF" w14:textId="77777777" w:rsidR="000A04E2" w:rsidRPr="00E8347F" w:rsidRDefault="000A04E2" w:rsidP="000A04E2">
            <w:pPr>
              <w:pStyle w:val="Encabezado"/>
              <w:jc w:val="center"/>
              <w:rPr>
                <w:rFonts w:cs="Arial"/>
              </w:rPr>
            </w:pPr>
            <w:r>
              <w:rPr>
                <w:rFonts w:cs="Arial"/>
              </w:rPr>
              <w:t>Firma</w:t>
            </w:r>
          </w:p>
        </w:tc>
      </w:tr>
      <w:tr w:rsidR="0029350A" w:rsidRPr="006F30D0" w14:paraId="4A47F0B9" w14:textId="77777777" w:rsidTr="000A04E2">
        <w:trPr>
          <w:trHeight w:val="851"/>
        </w:trPr>
        <w:tc>
          <w:tcPr>
            <w:tcW w:w="3686" w:type="dxa"/>
            <w:vAlign w:val="center"/>
          </w:tcPr>
          <w:p w14:paraId="46C9742E" w14:textId="6A1C9CD3" w:rsidR="0029350A" w:rsidRPr="006F30D0" w:rsidRDefault="0029350A" w:rsidP="0029350A">
            <w:pPr>
              <w:pStyle w:val="Encabezado"/>
              <w:jc w:val="both"/>
              <w:rPr>
                <w:rFonts w:cs="Arial"/>
                <w:b/>
              </w:rPr>
            </w:pPr>
            <w:r>
              <w:rPr>
                <w:rFonts w:cs="Arial"/>
              </w:rPr>
              <w:t>GIANCARLO SCALICI MARTINEZ AGUILAR</w:t>
            </w:r>
          </w:p>
        </w:tc>
        <w:tc>
          <w:tcPr>
            <w:tcW w:w="2268" w:type="dxa"/>
            <w:vAlign w:val="center"/>
          </w:tcPr>
          <w:p w14:paraId="397AD6DD" w14:textId="6ABC24C9" w:rsidR="0029350A" w:rsidRPr="006F30D0" w:rsidRDefault="0029350A" w:rsidP="0029350A">
            <w:pPr>
              <w:pStyle w:val="Encabezado"/>
              <w:jc w:val="center"/>
              <w:rPr>
                <w:rFonts w:cs="Arial"/>
                <w:b/>
              </w:rPr>
            </w:pPr>
            <w:r w:rsidRPr="006F30D0">
              <w:rPr>
                <w:rFonts w:cs="Arial"/>
              </w:rPr>
              <w:t>Informática Administrativa</w:t>
            </w:r>
          </w:p>
        </w:tc>
        <w:tc>
          <w:tcPr>
            <w:tcW w:w="1559" w:type="dxa"/>
            <w:vAlign w:val="center"/>
          </w:tcPr>
          <w:p w14:paraId="3891A112" w14:textId="6C0B5866" w:rsidR="0029350A" w:rsidRPr="006F30D0" w:rsidRDefault="0029350A" w:rsidP="0029350A">
            <w:pPr>
              <w:pStyle w:val="Encabezado"/>
              <w:jc w:val="center"/>
              <w:rPr>
                <w:rFonts w:cs="Arial"/>
                <w:b/>
              </w:rPr>
            </w:pPr>
            <w:r>
              <w:rPr>
                <w:rFonts w:cs="Arial"/>
              </w:rPr>
              <w:t>30/04/2024</w:t>
            </w:r>
          </w:p>
        </w:tc>
        <w:tc>
          <w:tcPr>
            <w:tcW w:w="2268" w:type="dxa"/>
            <w:vAlign w:val="center"/>
          </w:tcPr>
          <w:p w14:paraId="45DCFFA3" w14:textId="77777777" w:rsidR="0029350A" w:rsidRPr="006F30D0" w:rsidRDefault="0029350A" w:rsidP="0029350A">
            <w:pPr>
              <w:pStyle w:val="Encabezado"/>
              <w:jc w:val="center"/>
              <w:rPr>
                <w:rFonts w:cs="Arial"/>
              </w:rPr>
            </w:pPr>
          </w:p>
        </w:tc>
      </w:tr>
    </w:tbl>
    <w:p w14:paraId="44EAC13F" w14:textId="77777777" w:rsidR="000A04E2" w:rsidRPr="006F30D0" w:rsidRDefault="000A04E2" w:rsidP="000A04E2">
      <w:pPr>
        <w:pStyle w:val="Encabezado"/>
        <w:jc w:val="both"/>
        <w:rPr>
          <w:rFonts w:cs="Arial"/>
          <w:b/>
        </w:rPr>
      </w:pPr>
    </w:p>
    <w:p w14:paraId="7D047822" w14:textId="77777777" w:rsidR="000A04E2" w:rsidRDefault="000A04E2" w:rsidP="000A04E2">
      <w:pPr>
        <w:jc w:val="both"/>
        <w:rPr>
          <w:rFonts w:cs="Arial"/>
          <w:b/>
          <w:bCs/>
          <w:sz w:val="24"/>
          <w:szCs w:val="24"/>
          <w:u w:val="single"/>
        </w:rPr>
      </w:pPr>
      <w:r w:rsidRPr="006F30D0">
        <w:rPr>
          <w:rFonts w:cs="Arial"/>
        </w:rPr>
        <w:br w:type="page"/>
      </w:r>
    </w:p>
    <w:p w14:paraId="2F819FEC" w14:textId="77777777" w:rsidR="000A04E2" w:rsidRPr="006E0ABC" w:rsidRDefault="000A04E2" w:rsidP="000A04E2">
      <w:pPr>
        <w:spacing w:after="0" w:line="360" w:lineRule="auto"/>
        <w:jc w:val="center"/>
        <w:rPr>
          <w:rFonts w:cs="Arial"/>
          <w:b/>
          <w:bCs/>
          <w:sz w:val="28"/>
          <w:szCs w:val="28"/>
        </w:rPr>
      </w:pPr>
      <w:r w:rsidRPr="006E0ABC">
        <w:rPr>
          <w:rFonts w:cs="Arial"/>
          <w:b/>
          <w:bCs/>
          <w:sz w:val="28"/>
          <w:szCs w:val="28"/>
        </w:rPr>
        <w:lastRenderedPageBreak/>
        <w:t>CONTENIDO GENERAL</w:t>
      </w:r>
    </w:p>
    <w:p w14:paraId="1AE0E60C" w14:textId="77777777" w:rsidR="000A04E2" w:rsidRDefault="000A04E2" w:rsidP="000A04E2">
      <w:pPr>
        <w:pStyle w:val="TDC1"/>
        <w:tabs>
          <w:tab w:val="left" w:pos="44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r w:rsidRPr="003D569E">
        <w:rPr>
          <w:rFonts w:cs="Arial"/>
          <w:sz w:val="24"/>
          <w:szCs w:val="24"/>
        </w:rPr>
        <w:fldChar w:fldCharType="begin"/>
      </w:r>
      <w:r w:rsidRPr="003D569E">
        <w:rPr>
          <w:rFonts w:cs="Arial"/>
          <w:sz w:val="24"/>
          <w:szCs w:val="24"/>
        </w:rPr>
        <w:instrText xml:space="preserve"> TOC \o "1-3" \h \z \u </w:instrText>
      </w:r>
      <w:r w:rsidRPr="003D569E">
        <w:rPr>
          <w:rFonts w:cs="Arial"/>
          <w:sz w:val="24"/>
          <w:szCs w:val="24"/>
        </w:rPr>
        <w:fldChar w:fldCharType="separate"/>
      </w:r>
      <w:hyperlink w:anchor="_Toc384046829" w:history="1">
        <w:r w:rsidRPr="00E33915">
          <w:rPr>
            <w:rStyle w:val="Hipervnculo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E33915">
          <w:rPr>
            <w:rStyle w:val="Hipervnculo"/>
            <w:noProof/>
          </w:rPr>
          <w:t>ANTECEDENTES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_Toc384046829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E60E82" w14:textId="77777777" w:rsidR="000A04E2" w:rsidRDefault="00000000" w:rsidP="000A04E2">
      <w:pPr>
        <w:pStyle w:val="TDC1"/>
        <w:tabs>
          <w:tab w:val="left" w:pos="44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30" w:history="1">
        <w:r w:rsidR="000A04E2" w:rsidRPr="00E33915">
          <w:rPr>
            <w:rStyle w:val="Hipervnculo"/>
            <w:noProof/>
          </w:rPr>
          <w:t>2.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ALCANCE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_Toc384046830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6</w:t>
        </w:r>
        <w:r w:rsidR="000A04E2">
          <w:rPr>
            <w:noProof/>
            <w:webHidden/>
          </w:rPr>
          <w:fldChar w:fldCharType="end"/>
        </w:r>
      </w:hyperlink>
    </w:p>
    <w:p w14:paraId="54C77B40" w14:textId="77777777" w:rsidR="000A04E2" w:rsidRDefault="00000000" w:rsidP="000A04E2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31" w:history="1">
        <w:r w:rsidR="000A04E2" w:rsidRPr="00E33915">
          <w:rPr>
            <w:rStyle w:val="Hipervnculo"/>
            <w:noProof/>
          </w:rPr>
          <w:t>2.1.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Objetivo del Documento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_Toc384046831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6</w:t>
        </w:r>
        <w:r w:rsidR="000A04E2">
          <w:rPr>
            <w:noProof/>
            <w:webHidden/>
          </w:rPr>
          <w:fldChar w:fldCharType="end"/>
        </w:r>
      </w:hyperlink>
    </w:p>
    <w:p w14:paraId="03D020EB" w14:textId="77777777" w:rsidR="000A04E2" w:rsidRDefault="00000000" w:rsidP="000A04E2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32" w:history="1">
        <w:r w:rsidR="000A04E2" w:rsidRPr="00E33915">
          <w:rPr>
            <w:rStyle w:val="Hipervnculo"/>
            <w:noProof/>
          </w:rPr>
          <w:t>2.2.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Objetivo General del Aplicativo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_Toc384046832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6</w:t>
        </w:r>
        <w:r w:rsidR="000A04E2">
          <w:rPr>
            <w:noProof/>
            <w:webHidden/>
          </w:rPr>
          <w:fldChar w:fldCharType="end"/>
        </w:r>
      </w:hyperlink>
    </w:p>
    <w:p w14:paraId="628B829A" w14:textId="77777777" w:rsidR="000A04E2" w:rsidRDefault="00000000" w:rsidP="000A04E2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33" w:history="1">
        <w:r w:rsidR="000A04E2" w:rsidRPr="00E33915">
          <w:rPr>
            <w:rStyle w:val="Hipervnculo"/>
            <w:noProof/>
          </w:rPr>
          <w:t>2.3.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Objetivos Específicos del Aplicativo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_Toc384046833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6</w:t>
        </w:r>
        <w:r w:rsidR="000A04E2">
          <w:rPr>
            <w:noProof/>
            <w:webHidden/>
          </w:rPr>
          <w:fldChar w:fldCharType="end"/>
        </w:r>
      </w:hyperlink>
    </w:p>
    <w:p w14:paraId="1D1E46BB" w14:textId="77777777" w:rsidR="000A04E2" w:rsidRDefault="00000000" w:rsidP="000A04E2">
      <w:pPr>
        <w:pStyle w:val="TDC1"/>
        <w:tabs>
          <w:tab w:val="left" w:pos="44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34" w:history="1">
        <w:r w:rsidR="000A04E2" w:rsidRPr="00E33915">
          <w:rPr>
            <w:rStyle w:val="Hipervnculo"/>
            <w:noProof/>
          </w:rPr>
          <w:t>3.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INTRODUCCIÓN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_Toc384046834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7</w:t>
        </w:r>
        <w:r w:rsidR="000A04E2">
          <w:rPr>
            <w:noProof/>
            <w:webHidden/>
          </w:rPr>
          <w:fldChar w:fldCharType="end"/>
        </w:r>
      </w:hyperlink>
    </w:p>
    <w:p w14:paraId="2D8C4648" w14:textId="77777777" w:rsidR="000A04E2" w:rsidRDefault="00000000" w:rsidP="000A04E2">
      <w:pPr>
        <w:pStyle w:val="TDC1"/>
        <w:tabs>
          <w:tab w:val="left" w:pos="44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35" w:history="1">
        <w:r w:rsidR="000A04E2" w:rsidRPr="00E33915">
          <w:rPr>
            <w:rStyle w:val="Hipervnculo"/>
            <w:noProof/>
          </w:rPr>
          <w:t>4.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ESPECIFÍCACIONES TÉCNICAS DEL APLICATIVO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_Toc384046835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8</w:t>
        </w:r>
        <w:r w:rsidR="000A04E2">
          <w:rPr>
            <w:noProof/>
            <w:webHidden/>
          </w:rPr>
          <w:fldChar w:fldCharType="end"/>
        </w:r>
      </w:hyperlink>
    </w:p>
    <w:p w14:paraId="79710388" w14:textId="77777777" w:rsidR="000A04E2" w:rsidRDefault="00000000" w:rsidP="000A04E2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36" w:history="1">
        <w:r w:rsidR="000A04E2" w:rsidRPr="00E33915">
          <w:rPr>
            <w:rStyle w:val="Hipervnculo"/>
            <w:noProof/>
          </w:rPr>
          <w:t>4.1.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Requerimientos Técnicos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_Toc384046836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8</w:t>
        </w:r>
        <w:r w:rsidR="000A04E2">
          <w:rPr>
            <w:noProof/>
            <w:webHidden/>
          </w:rPr>
          <w:fldChar w:fldCharType="end"/>
        </w:r>
      </w:hyperlink>
    </w:p>
    <w:p w14:paraId="7FA16E44" w14:textId="77777777" w:rsidR="000A04E2" w:rsidRDefault="00000000" w:rsidP="000A04E2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37" w:history="1">
        <w:r w:rsidR="000A04E2" w:rsidRPr="00E33915">
          <w:rPr>
            <w:rStyle w:val="Hipervnculo"/>
            <w:noProof/>
          </w:rPr>
          <w:t>4.2.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Base de Datos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_Toc384046837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8</w:t>
        </w:r>
        <w:r w:rsidR="000A04E2">
          <w:rPr>
            <w:noProof/>
            <w:webHidden/>
          </w:rPr>
          <w:fldChar w:fldCharType="end"/>
        </w:r>
      </w:hyperlink>
    </w:p>
    <w:p w14:paraId="6F101C43" w14:textId="77777777" w:rsidR="000A04E2" w:rsidRDefault="00000000" w:rsidP="000A04E2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38" w:history="1">
        <w:r w:rsidR="000A04E2" w:rsidRPr="00E33915">
          <w:rPr>
            <w:rStyle w:val="Hipervnculo"/>
            <w:noProof/>
          </w:rPr>
          <w:t>4.3.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Aplicativo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_Toc384046838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8</w:t>
        </w:r>
        <w:r w:rsidR="000A04E2">
          <w:rPr>
            <w:noProof/>
            <w:webHidden/>
          </w:rPr>
          <w:fldChar w:fldCharType="end"/>
        </w:r>
      </w:hyperlink>
    </w:p>
    <w:p w14:paraId="58193664" w14:textId="77777777" w:rsidR="000A04E2" w:rsidRDefault="00000000" w:rsidP="000A04E2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39" w:history="1">
        <w:r w:rsidR="000A04E2" w:rsidRPr="00E33915">
          <w:rPr>
            <w:rStyle w:val="Hipervnculo"/>
            <w:noProof/>
          </w:rPr>
          <w:t>4.4.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Reportes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_Toc384046839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8</w:t>
        </w:r>
        <w:r w:rsidR="000A04E2">
          <w:rPr>
            <w:noProof/>
            <w:webHidden/>
          </w:rPr>
          <w:fldChar w:fldCharType="end"/>
        </w:r>
      </w:hyperlink>
    </w:p>
    <w:p w14:paraId="5A488480" w14:textId="77777777" w:rsidR="000A04E2" w:rsidRDefault="00000000" w:rsidP="000A04E2">
      <w:pPr>
        <w:pStyle w:val="TDC1"/>
        <w:tabs>
          <w:tab w:val="left" w:pos="44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40" w:history="1">
        <w:r w:rsidR="000A04E2" w:rsidRPr="00E33915">
          <w:rPr>
            <w:rStyle w:val="Hipervnculo"/>
            <w:noProof/>
          </w:rPr>
          <w:t>5.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DOCUMENTACIÓN TÉCNICA BASE DE DATOS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_Toc384046840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9</w:t>
        </w:r>
        <w:r w:rsidR="000A04E2">
          <w:rPr>
            <w:noProof/>
            <w:webHidden/>
          </w:rPr>
          <w:fldChar w:fldCharType="end"/>
        </w:r>
      </w:hyperlink>
    </w:p>
    <w:p w14:paraId="2B100B1A" w14:textId="77777777" w:rsidR="000A04E2" w:rsidRDefault="00000000" w:rsidP="000A04E2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41" w:history="1">
        <w:r w:rsidR="000A04E2" w:rsidRPr="00E33915">
          <w:rPr>
            <w:rStyle w:val="Hipervnculo"/>
            <w:noProof/>
          </w:rPr>
          <w:t>5.1.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Diccionario de Datos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_Toc384046841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9</w:t>
        </w:r>
        <w:r w:rsidR="000A04E2">
          <w:rPr>
            <w:noProof/>
            <w:webHidden/>
          </w:rPr>
          <w:fldChar w:fldCharType="end"/>
        </w:r>
      </w:hyperlink>
    </w:p>
    <w:p w14:paraId="2186ADCD" w14:textId="77777777" w:rsidR="000A04E2" w:rsidRDefault="00000000" w:rsidP="000A04E2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42" w:history="1">
        <w:r w:rsidR="000A04E2" w:rsidRPr="00E33915">
          <w:rPr>
            <w:rStyle w:val="Hipervnculo"/>
            <w:noProof/>
          </w:rPr>
          <w:t>5.2.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Diagrama Entidad - Relación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_Toc384046842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10</w:t>
        </w:r>
        <w:r w:rsidR="000A04E2">
          <w:rPr>
            <w:noProof/>
            <w:webHidden/>
          </w:rPr>
          <w:fldChar w:fldCharType="end"/>
        </w:r>
      </w:hyperlink>
    </w:p>
    <w:p w14:paraId="46C664A5" w14:textId="77777777" w:rsidR="000A04E2" w:rsidRDefault="00000000" w:rsidP="000A04E2">
      <w:pPr>
        <w:pStyle w:val="TDC1"/>
        <w:tabs>
          <w:tab w:val="left" w:pos="440"/>
          <w:tab w:val="right" w:leader="dot" w:pos="10072"/>
        </w:tabs>
        <w:rPr>
          <w:noProof/>
        </w:rPr>
      </w:pPr>
      <w:hyperlink w:anchor="_Toc384046843" w:history="1">
        <w:r w:rsidR="000A04E2" w:rsidRPr="00E33915">
          <w:rPr>
            <w:rStyle w:val="Hipervnculo"/>
            <w:noProof/>
          </w:rPr>
          <w:t>6.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DOCUMENTACIÓN TÉCNICA DEL APLICATIVO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_Toc384046843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11</w:t>
        </w:r>
        <w:r w:rsidR="000A04E2">
          <w:rPr>
            <w:noProof/>
            <w:webHidden/>
          </w:rPr>
          <w:fldChar w:fldCharType="end"/>
        </w:r>
      </w:hyperlink>
    </w:p>
    <w:p w14:paraId="440FD93F" w14:textId="77777777" w:rsidR="0007140C" w:rsidRPr="0007140C" w:rsidRDefault="0007140C" w:rsidP="0007140C">
      <w:pPr>
        <w:ind w:left="220"/>
      </w:pPr>
      <w:r>
        <w:t>6.1 Arquitectura de la Solución</w:t>
      </w:r>
    </w:p>
    <w:p w14:paraId="2F0E0E6B" w14:textId="77777777" w:rsidR="000A04E2" w:rsidRDefault="00000000" w:rsidP="000A04E2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44" w:history="1">
        <w:r w:rsidR="0007140C">
          <w:rPr>
            <w:rStyle w:val="Hipervnculo"/>
            <w:noProof/>
          </w:rPr>
          <w:t>6.2</w:t>
        </w:r>
        <w:r w:rsidR="000A04E2" w:rsidRPr="00E33915">
          <w:rPr>
            <w:rStyle w:val="Hipervnculo"/>
            <w:noProof/>
          </w:rPr>
          <w:t>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7140C">
          <w:rPr>
            <w:rFonts w:asciiTheme="minorHAnsi" w:eastAsiaTheme="minorEastAsia" w:hAnsiTheme="minorHAnsi" w:cstheme="minorBidi"/>
            <w:noProof/>
            <w:lang w:val="en-US"/>
          </w:rPr>
          <w:t xml:space="preserve">Descripcion de los </w:t>
        </w:r>
        <w:r w:rsidR="000A04E2" w:rsidRPr="00E33915">
          <w:rPr>
            <w:rStyle w:val="Hipervnculo"/>
            <w:noProof/>
          </w:rPr>
          <w:t>Formularios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_Toc384046844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11</w:t>
        </w:r>
        <w:r w:rsidR="000A04E2">
          <w:rPr>
            <w:noProof/>
            <w:webHidden/>
          </w:rPr>
          <w:fldChar w:fldCharType="end"/>
        </w:r>
      </w:hyperlink>
    </w:p>
    <w:p w14:paraId="494BF21E" w14:textId="77777777" w:rsidR="000A04E2" w:rsidRDefault="00000000" w:rsidP="000A04E2">
      <w:pPr>
        <w:pStyle w:val="TDC3"/>
        <w:tabs>
          <w:tab w:val="left" w:pos="132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45" w:history="1">
        <w:r w:rsidR="0007140C">
          <w:rPr>
            <w:rStyle w:val="Hipervnculo"/>
            <w:noProof/>
          </w:rPr>
          <w:t>6.2</w:t>
        </w:r>
        <w:r w:rsidR="000A04E2" w:rsidRPr="00E33915">
          <w:rPr>
            <w:rStyle w:val="Hipervnculo"/>
            <w:noProof/>
          </w:rPr>
          <w:t>.1.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Inicio de Sesión, Interface Principal y Menú de Usuario.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_Toc384046845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11</w:t>
        </w:r>
        <w:r w:rsidR="000A04E2">
          <w:rPr>
            <w:noProof/>
            <w:webHidden/>
          </w:rPr>
          <w:fldChar w:fldCharType="end"/>
        </w:r>
      </w:hyperlink>
    </w:p>
    <w:p w14:paraId="01943B2D" w14:textId="77777777" w:rsidR="000A04E2" w:rsidRDefault="00000000" w:rsidP="000A04E2">
      <w:pPr>
        <w:pStyle w:val="TDC3"/>
        <w:tabs>
          <w:tab w:val="left" w:pos="132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46" w:history="1">
        <w:r w:rsidR="0007140C">
          <w:rPr>
            <w:rStyle w:val="Hipervnculo"/>
            <w:noProof/>
          </w:rPr>
          <w:t>6.2</w:t>
        </w:r>
        <w:r w:rsidR="000A04E2" w:rsidRPr="00E33915">
          <w:rPr>
            <w:rStyle w:val="Hipervnculo"/>
            <w:noProof/>
          </w:rPr>
          <w:t>.2.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Entrada y Mantenimiento de Datos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_Toc384046846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13</w:t>
        </w:r>
        <w:r w:rsidR="000A04E2">
          <w:rPr>
            <w:noProof/>
            <w:webHidden/>
          </w:rPr>
          <w:fldChar w:fldCharType="end"/>
        </w:r>
      </w:hyperlink>
    </w:p>
    <w:p w14:paraId="2EAECB65" w14:textId="77777777" w:rsidR="000A04E2" w:rsidRDefault="00000000" w:rsidP="000A04E2">
      <w:pPr>
        <w:pStyle w:val="TDC3"/>
        <w:tabs>
          <w:tab w:val="left" w:pos="132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47" w:history="1">
        <w:r w:rsidR="0007140C">
          <w:rPr>
            <w:rStyle w:val="Hipervnculo"/>
            <w:noProof/>
          </w:rPr>
          <w:t>6.2</w:t>
        </w:r>
        <w:r w:rsidR="000A04E2" w:rsidRPr="00E33915">
          <w:rPr>
            <w:rStyle w:val="Hipervnculo"/>
            <w:noProof/>
          </w:rPr>
          <w:t>.3.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Proceso de Datos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_Toc384046847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13</w:t>
        </w:r>
        <w:r w:rsidR="000A04E2">
          <w:rPr>
            <w:noProof/>
            <w:webHidden/>
          </w:rPr>
          <w:fldChar w:fldCharType="end"/>
        </w:r>
      </w:hyperlink>
    </w:p>
    <w:p w14:paraId="02BDB551" w14:textId="77777777" w:rsidR="000A04E2" w:rsidRDefault="00000000" w:rsidP="000A04E2">
      <w:pPr>
        <w:pStyle w:val="TDC3"/>
        <w:tabs>
          <w:tab w:val="left" w:pos="132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48" w:history="1">
        <w:r w:rsidR="0007140C">
          <w:rPr>
            <w:rStyle w:val="Hipervnculo"/>
            <w:noProof/>
          </w:rPr>
          <w:t>6.2</w:t>
        </w:r>
        <w:r w:rsidR="000A04E2" w:rsidRPr="00E33915">
          <w:rPr>
            <w:rStyle w:val="Hipervnculo"/>
            <w:noProof/>
          </w:rPr>
          <w:t>.4.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Consultas y Búsquedas de Datos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_Toc384046848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13</w:t>
        </w:r>
        <w:r w:rsidR="000A04E2">
          <w:rPr>
            <w:noProof/>
            <w:webHidden/>
          </w:rPr>
          <w:fldChar w:fldCharType="end"/>
        </w:r>
      </w:hyperlink>
    </w:p>
    <w:p w14:paraId="42E19850" w14:textId="77777777" w:rsidR="000A04E2" w:rsidRDefault="00000000" w:rsidP="000A04E2">
      <w:pPr>
        <w:pStyle w:val="TDC3"/>
        <w:tabs>
          <w:tab w:val="left" w:pos="132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49" w:history="1">
        <w:r w:rsidR="0007140C">
          <w:rPr>
            <w:rStyle w:val="Hipervnculo"/>
            <w:noProof/>
          </w:rPr>
          <w:t>6.2</w:t>
        </w:r>
        <w:r w:rsidR="000A04E2" w:rsidRPr="00E33915">
          <w:rPr>
            <w:rStyle w:val="Hipervnculo"/>
            <w:noProof/>
          </w:rPr>
          <w:t>.5.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Parámetros y Configuraciones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_Toc384046849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13</w:t>
        </w:r>
        <w:r w:rsidR="000A04E2">
          <w:rPr>
            <w:noProof/>
            <w:webHidden/>
          </w:rPr>
          <w:fldChar w:fldCharType="end"/>
        </w:r>
      </w:hyperlink>
    </w:p>
    <w:p w14:paraId="639D19E1" w14:textId="77777777" w:rsidR="000A04E2" w:rsidRDefault="00000000" w:rsidP="000A04E2">
      <w:pPr>
        <w:pStyle w:val="TDC3"/>
        <w:tabs>
          <w:tab w:val="left" w:pos="132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50" w:history="1">
        <w:r w:rsidR="0007140C">
          <w:rPr>
            <w:rStyle w:val="Hipervnculo"/>
            <w:noProof/>
          </w:rPr>
          <w:t>6.2</w:t>
        </w:r>
        <w:r w:rsidR="000A04E2" w:rsidRPr="00E33915">
          <w:rPr>
            <w:rStyle w:val="Hipervnculo"/>
            <w:noProof/>
          </w:rPr>
          <w:t>.6.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Seguridad del Aplicativo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_Toc384046850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13</w:t>
        </w:r>
        <w:r w:rsidR="000A04E2">
          <w:rPr>
            <w:noProof/>
            <w:webHidden/>
          </w:rPr>
          <w:fldChar w:fldCharType="end"/>
        </w:r>
      </w:hyperlink>
    </w:p>
    <w:p w14:paraId="1CF6B99D" w14:textId="77777777" w:rsidR="000A04E2" w:rsidRDefault="00000000" w:rsidP="000A04E2">
      <w:pPr>
        <w:pStyle w:val="TDC3"/>
        <w:tabs>
          <w:tab w:val="left" w:pos="132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51" w:history="1">
        <w:r w:rsidR="0007140C">
          <w:rPr>
            <w:rStyle w:val="Hipervnculo"/>
            <w:noProof/>
          </w:rPr>
          <w:t>6.2</w:t>
        </w:r>
        <w:r w:rsidR="000A04E2" w:rsidRPr="00E33915">
          <w:rPr>
            <w:rStyle w:val="Hipervnculo"/>
            <w:noProof/>
          </w:rPr>
          <w:t>.7.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Otros Formularios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_Toc384046851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13</w:t>
        </w:r>
        <w:r w:rsidR="000A04E2">
          <w:rPr>
            <w:noProof/>
            <w:webHidden/>
          </w:rPr>
          <w:fldChar w:fldCharType="end"/>
        </w:r>
      </w:hyperlink>
    </w:p>
    <w:p w14:paraId="403B6C97" w14:textId="77777777" w:rsidR="000A04E2" w:rsidRDefault="00000000" w:rsidP="000A04E2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52" w:history="1">
        <w:r w:rsidR="0007140C">
          <w:rPr>
            <w:rStyle w:val="Hipervnculo"/>
            <w:noProof/>
          </w:rPr>
          <w:t>6.3</w:t>
        </w:r>
        <w:r w:rsidR="000A04E2" w:rsidRPr="00E33915">
          <w:rPr>
            <w:rStyle w:val="Hipervnculo"/>
            <w:noProof/>
          </w:rPr>
          <w:t>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Reportes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_Toc384046852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14</w:t>
        </w:r>
        <w:r w:rsidR="000A04E2">
          <w:rPr>
            <w:noProof/>
            <w:webHidden/>
          </w:rPr>
          <w:fldChar w:fldCharType="end"/>
        </w:r>
      </w:hyperlink>
    </w:p>
    <w:p w14:paraId="42C1AB4E" w14:textId="77777777" w:rsidR="000A04E2" w:rsidRDefault="00000000" w:rsidP="000A04E2">
      <w:pPr>
        <w:pStyle w:val="TDC1"/>
        <w:tabs>
          <w:tab w:val="left" w:pos="44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53" w:history="1">
        <w:r w:rsidR="000A04E2" w:rsidRPr="00E33915">
          <w:rPr>
            <w:rStyle w:val="Hipervnculo"/>
            <w:noProof/>
          </w:rPr>
          <w:t>7.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ANEXOS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_Toc384046853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16</w:t>
        </w:r>
        <w:r w:rsidR="000A04E2">
          <w:rPr>
            <w:noProof/>
            <w:webHidden/>
          </w:rPr>
          <w:fldChar w:fldCharType="end"/>
        </w:r>
      </w:hyperlink>
    </w:p>
    <w:p w14:paraId="1AD5AFFF" w14:textId="77777777" w:rsidR="000A04E2" w:rsidRDefault="00000000" w:rsidP="000A04E2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54" w:history="1">
        <w:r w:rsidR="000A04E2" w:rsidRPr="00E33915">
          <w:rPr>
            <w:rStyle w:val="Hipervnculo"/>
            <w:noProof/>
          </w:rPr>
          <w:t>7.1.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Políticas de Seguridad de Acceso a la Base de Datos y al Aplicativo.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_Toc384046854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16</w:t>
        </w:r>
        <w:r w:rsidR="000A04E2">
          <w:rPr>
            <w:noProof/>
            <w:webHidden/>
          </w:rPr>
          <w:fldChar w:fldCharType="end"/>
        </w:r>
      </w:hyperlink>
    </w:p>
    <w:p w14:paraId="12CD8941" w14:textId="77777777" w:rsidR="000A04E2" w:rsidRDefault="00000000" w:rsidP="000A04E2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55" w:history="1">
        <w:r w:rsidR="000A04E2" w:rsidRPr="00E33915">
          <w:rPr>
            <w:rStyle w:val="Hipervnculo"/>
            <w:noProof/>
          </w:rPr>
          <w:t>7.2.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Catálogo de Errores Personalizados en el Aplicativo.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_Toc384046855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16</w:t>
        </w:r>
        <w:r w:rsidR="000A04E2">
          <w:rPr>
            <w:noProof/>
            <w:webHidden/>
          </w:rPr>
          <w:fldChar w:fldCharType="end"/>
        </w:r>
      </w:hyperlink>
    </w:p>
    <w:p w14:paraId="72173E41" w14:textId="77777777" w:rsidR="000A04E2" w:rsidRDefault="00000000" w:rsidP="000A04E2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56" w:history="1">
        <w:r w:rsidR="000A04E2" w:rsidRPr="00E33915">
          <w:rPr>
            <w:rStyle w:val="Hipervnculo"/>
            <w:noProof/>
          </w:rPr>
          <w:t>7.3.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Catálogo de Procedimientos Definidos por el Desarrollador.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_Toc384046856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16</w:t>
        </w:r>
        <w:r w:rsidR="000A04E2">
          <w:rPr>
            <w:noProof/>
            <w:webHidden/>
          </w:rPr>
          <w:fldChar w:fldCharType="end"/>
        </w:r>
      </w:hyperlink>
    </w:p>
    <w:p w14:paraId="00BC33EF" w14:textId="77777777" w:rsidR="000A04E2" w:rsidRDefault="00000000" w:rsidP="00B4491D">
      <w:pPr>
        <w:pStyle w:val="TDC2"/>
        <w:tabs>
          <w:tab w:val="left" w:pos="880"/>
          <w:tab w:val="right" w:leader="dot" w:pos="10072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384046857" w:history="1">
        <w:r w:rsidR="000A04E2" w:rsidRPr="00E33915">
          <w:rPr>
            <w:rStyle w:val="Hipervnculo"/>
            <w:noProof/>
          </w:rPr>
          <w:t>7.4.</w:t>
        </w:r>
        <w:r w:rsidR="000A04E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0A04E2" w:rsidRPr="00E33915">
          <w:rPr>
            <w:rStyle w:val="Hipervnculo"/>
            <w:noProof/>
          </w:rPr>
          <w:t>Catálogo de Funciones Definidos por el Desarrollador.</w:t>
        </w:r>
        <w:r w:rsidR="000A04E2">
          <w:rPr>
            <w:noProof/>
            <w:webHidden/>
          </w:rPr>
          <w:tab/>
        </w:r>
        <w:r w:rsidR="000A04E2">
          <w:rPr>
            <w:noProof/>
            <w:webHidden/>
          </w:rPr>
          <w:fldChar w:fldCharType="begin"/>
        </w:r>
        <w:r w:rsidR="000A04E2">
          <w:rPr>
            <w:noProof/>
            <w:webHidden/>
          </w:rPr>
          <w:instrText xml:space="preserve"> PAGEREF _Toc384046857 \h </w:instrText>
        </w:r>
        <w:r w:rsidR="000A04E2">
          <w:rPr>
            <w:noProof/>
            <w:webHidden/>
          </w:rPr>
        </w:r>
        <w:r w:rsidR="000A04E2">
          <w:rPr>
            <w:noProof/>
            <w:webHidden/>
          </w:rPr>
          <w:fldChar w:fldCharType="separate"/>
        </w:r>
        <w:r w:rsidR="000A04E2">
          <w:rPr>
            <w:noProof/>
            <w:webHidden/>
          </w:rPr>
          <w:t>16</w:t>
        </w:r>
        <w:r w:rsidR="000A04E2">
          <w:rPr>
            <w:noProof/>
            <w:webHidden/>
          </w:rPr>
          <w:fldChar w:fldCharType="end"/>
        </w:r>
      </w:hyperlink>
    </w:p>
    <w:p w14:paraId="4F211617" w14:textId="77777777" w:rsidR="000A04E2" w:rsidRDefault="000A04E2" w:rsidP="000A04E2">
      <w:pPr>
        <w:jc w:val="center"/>
        <w:rPr>
          <w:rFonts w:cs="Arial"/>
          <w:sz w:val="24"/>
          <w:szCs w:val="24"/>
        </w:rPr>
      </w:pPr>
      <w:r w:rsidRPr="003D569E">
        <w:rPr>
          <w:rFonts w:cs="Arial"/>
          <w:sz w:val="24"/>
          <w:szCs w:val="24"/>
        </w:rPr>
        <w:fldChar w:fldCharType="end"/>
      </w:r>
    </w:p>
    <w:p w14:paraId="43594806" w14:textId="10D9BF0D" w:rsidR="000A04E2" w:rsidRDefault="000A04E2" w:rsidP="00BE0F33">
      <w:pPr>
        <w:pStyle w:val="Prrafodelista"/>
        <w:numPr>
          <w:ilvl w:val="0"/>
          <w:numId w:val="10"/>
        </w:numPr>
        <w:rPr>
          <w:b/>
        </w:rPr>
      </w:pPr>
      <w:r w:rsidRPr="00BE0F33">
        <w:rPr>
          <w:b/>
        </w:rPr>
        <w:lastRenderedPageBreak/>
        <w:t>ANTECEDENTES</w:t>
      </w:r>
    </w:p>
    <w:p w14:paraId="212E7715" w14:textId="77777777" w:rsidR="00723068" w:rsidRDefault="00723068" w:rsidP="00844CA3">
      <w:pPr>
        <w:pStyle w:val="NormalWeb"/>
        <w:ind w:left="1556"/>
      </w:pPr>
      <w:r>
        <w:t>El proyecto surge a partir de la necesidad identificada en la Dirección de Educación Superior, donde el proceso de aceptación y aprobación de nuevas carreras solicitadas por las universidades resulta ser un trámite extenso y complejo. Actualmente, la Dirección de Educación Superior maneja un volumen considerable de solicitudes de creación o reforma de carreras, lo que genera demoras significativas en su gestión y seguimiento.</w:t>
      </w:r>
    </w:p>
    <w:p w14:paraId="0E9B196E" w14:textId="77777777" w:rsidR="00723068" w:rsidRDefault="00723068" w:rsidP="00844CA3">
      <w:pPr>
        <w:pStyle w:val="NormalWeb"/>
        <w:ind w:left="1556"/>
      </w:pPr>
      <w:r>
        <w:t>El proceso tradicional, en el que cada solicitud es gestionada manualmente y de manera desorganizada, no permite un control eficiente ni una comunicación clara con las universidades solicitantes. Esto provoca que las universidades no puedan tener una visión clara y actualizada del estado de sus solicitudes, ni de los pasos que deben seguir para subsanar posibles observaciones.</w:t>
      </w:r>
    </w:p>
    <w:p w14:paraId="6F2B384C" w14:textId="77777777" w:rsidR="00723068" w:rsidRDefault="00723068" w:rsidP="00844CA3">
      <w:pPr>
        <w:pStyle w:val="NormalWeb"/>
        <w:ind w:left="1556"/>
      </w:pPr>
      <w:r>
        <w:t>Para abordar esta problemática, se propone la implementación de un sistema web que permita automatizar y gestionar de manera eficiente las solicitudes de creación y reforma de carreras. Este sistema no solo permitirá a la Dirección de Educación Superior llevar un control ordenado del flujo de cada solicitud, sino que también proporcionará a las universidades una herramienta para consultar en tiempo real el estado de sus solicitudes, facilitando la interacción y agilizando el proceso.</w:t>
      </w:r>
    </w:p>
    <w:p w14:paraId="0C830AB3" w14:textId="77777777" w:rsidR="00723068" w:rsidRPr="00723068" w:rsidRDefault="00723068" w:rsidP="00723068">
      <w:pPr>
        <w:ind w:left="851"/>
        <w:rPr>
          <w:b/>
        </w:rPr>
      </w:pPr>
    </w:p>
    <w:p w14:paraId="7BC28583" w14:textId="77777777" w:rsidR="00BE0F33" w:rsidRDefault="00BE0F33" w:rsidP="00BE0F33">
      <w:pPr>
        <w:rPr>
          <w:b/>
        </w:rPr>
      </w:pPr>
    </w:p>
    <w:p w14:paraId="1E373A15" w14:textId="77777777" w:rsidR="00844CA3" w:rsidRDefault="00BE0F33" w:rsidP="00844CA3">
      <w:pPr>
        <w:pStyle w:val="Prrafodelista"/>
        <w:numPr>
          <w:ilvl w:val="0"/>
          <w:numId w:val="10"/>
        </w:numPr>
        <w:rPr>
          <w:b/>
        </w:rPr>
      </w:pPr>
      <w:r w:rsidRPr="00BE0F33">
        <w:rPr>
          <w:b/>
        </w:rPr>
        <w:t>ALCANCE</w:t>
      </w:r>
    </w:p>
    <w:p w14:paraId="0F7C3961" w14:textId="77777777" w:rsidR="00844CA3" w:rsidRDefault="00844CA3" w:rsidP="00844CA3">
      <w:pPr>
        <w:pStyle w:val="Prrafodelista"/>
        <w:ind w:left="1556"/>
        <w:rPr>
          <w:b/>
        </w:rPr>
      </w:pPr>
    </w:p>
    <w:p w14:paraId="7B279212" w14:textId="47BBECE7" w:rsidR="00844CA3" w:rsidRPr="00844CA3" w:rsidRDefault="00844CA3" w:rsidP="00844CA3">
      <w:pPr>
        <w:pStyle w:val="Prrafodelista"/>
        <w:ind w:left="1556"/>
        <w:rPr>
          <w:b/>
        </w:rPr>
      </w:pPr>
      <w:r>
        <w:t>El proyecto contempla el desarrollo de un sistema web que gestionará las solicitudes de creación y reforma de carreras universitarias, permitiendo un flujo de trabajo más eficiente dentro de la Dirección de Educación Superior y una mejor comunicación con las universidades solicitantes.</w:t>
      </w:r>
    </w:p>
    <w:p w14:paraId="78F0DEA4" w14:textId="77777777" w:rsidR="00844CA3" w:rsidRDefault="00BE0F33" w:rsidP="00844CA3">
      <w:pPr>
        <w:ind w:firstLine="360"/>
        <w:rPr>
          <w:b/>
        </w:rPr>
      </w:pPr>
      <w:r w:rsidRPr="00BE0F33">
        <w:rPr>
          <w:b/>
        </w:rPr>
        <w:t>2.1.</w:t>
      </w:r>
      <w:r w:rsidRPr="00BE0F33">
        <w:rPr>
          <w:b/>
        </w:rPr>
        <w:tab/>
        <w:t>Objetivo del Documento</w:t>
      </w:r>
    </w:p>
    <w:p w14:paraId="16533F2C" w14:textId="5FB3B2E0" w:rsidR="00BE0F33" w:rsidRDefault="00844CA3" w:rsidP="00844CA3">
      <w:pPr>
        <w:ind w:left="1416"/>
        <w:rPr>
          <w:b/>
        </w:rPr>
      </w:pPr>
      <w:r>
        <w:t>El objetivo de este documento es describir el alcance, los objetivos y los requerimientos del sistema web propuesto, proporcionando una guía clara para su desarrollo e implementación.</w:t>
      </w:r>
    </w:p>
    <w:p w14:paraId="0BE22268" w14:textId="77777777" w:rsidR="00844CA3" w:rsidRPr="00BE0F33" w:rsidRDefault="00844CA3" w:rsidP="00844CA3">
      <w:pPr>
        <w:ind w:left="1416"/>
        <w:rPr>
          <w:b/>
        </w:rPr>
      </w:pPr>
    </w:p>
    <w:p w14:paraId="3367A39D" w14:textId="77777777" w:rsidR="00844CA3" w:rsidRDefault="00BE0F33" w:rsidP="00844CA3">
      <w:pPr>
        <w:rPr>
          <w:b/>
        </w:rPr>
      </w:pPr>
      <w:r>
        <w:rPr>
          <w:b/>
        </w:rPr>
        <w:t xml:space="preserve">        </w:t>
      </w:r>
      <w:r w:rsidRPr="00BE0F33">
        <w:rPr>
          <w:b/>
        </w:rPr>
        <w:t>2.2.</w:t>
      </w:r>
      <w:r w:rsidRPr="00BE0F33">
        <w:rPr>
          <w:b/>
        </w:rPr>
        <w:tab/>
        <w:t>Objetivo General del Aplicativo</w:t>
      </w:r>
    </w:p>
    <w:p w14:paraId="58A651B4" w14:textId="77777777" w:rsidR="00844CA3" w:rsidRDefault="00844CA3" w:rsidP="00844CA3">
      <w:pPr>
        <w:ind w:left="1416"/>
      </w:pPr>
      <w:r>
        <w:t>El objetivo general del aplicativo es automatizar el proceso de gestión de solicitudes de creación y reforma de carreras en la Dirección de Educación Superior, optimizando los tiempos de respuesta y mejorando la transparencia y comunicación con las universidades.</w:t>
      </w:r>
    </w:p>
    <w:p w14:paraId="2DB09E79" w14:textId="47E6C765" w:rsidR="00BE0F33" w:rsidRDefault="00BE0F33" w:rsidP="00844CA3">
      <w:pPr>
        <w:ind w:left="1271" w:firstLine="145"/>
        <w:rPr>
          <w:b/>
        </w:rPr>
      </w:pPr>
      <w:r w:rsidRPr="00BE0F33">
        <w:rPr>
          <w:b/>
        </w:rPr>
        <w:t>Objetivos Específicos del Aplicativo</w:t>
      </w:r>
    </w:p>
    <w:p w14:paraId="22389347" w14:textId="61BE556B" w:rsidR="00844CA3" w:rsidRPr="00844CA3" w:rsidRDefault="00844CA3" w:rsidP="00844CA3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es-HN" w:bidi="ar-SA"/>
        </w:rPr>
      </w:pPr>
      <w:r w:rsidRPr="00844CA3">
        <w:rPr>
          <w:rFonts w:ascii="Times New Roman" w:eastAsia="Times New Roman" w:hAnsi="Symbol" w:cs="Times New Roman"/>
          <w:sz w:val="24"/>
          <w:szCs w:val="24"/>
          <w:lang w:eastAsia="es-HN" w:bidi="ar-SA"/>
        </w:rPr>
        <w:lastRenderedPageBreak/>
        <w:t></w:t>
      </w:r>
      <w:r w:rsidRPr="00844CA3">
        <w:rPr>
          <w:rFonts w:ascii="Times New Roman" w:eastAsia="Times New Roman" w:hAnsi="Times New Roman" w:cs="Times New Roman"/>
          <w:sz w:val="24"/>
          <w:szCs w:val="24"/>
          <w:lang w:eastAsia="es-HN" w:bidi="ar-SA"/>
        </w:rPr>
        <w:t xml:space="preserve"> Crear un sistema que permita la recepción, seguimiento y gestión de las solicitudes de manera organizada y eficiente.</w:t>
      </w:r>
    </w:p>
    <w:p w14:paraId="6F76C070" w14:textId="1F104341" w:rsidR="00844CA3" w:rsidRPr="00844CA3" w:rsidRDefault="00844CA3" w:rsidP="00844CA3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es-HN" w:bidi="ar-SA"/>
        </w:rPr>
      </w:pPr>
      <w:r w:rsidRPr="00844CA3">
        <w:rPr>
          <w:rFonts w:ascii="Times New Roman" w:eastAsia="Times New Roman" w:hAnsi="Symbol" w:cs="Times New Roman"/>
          <w:sz w:val="24"/>
          <w:szCs w:val="24"/>
          <w:lang w:eastAsia="es-HN" w:bidi="ar-SA"/>
        </w:rPr>
        <w:t></w:t>
      </w:r>
      <w:r w:rsidRPr="00844CA3">
        <w:rPr>
          <w:rFonts w:ascii="Times New Roman" w:eastAsia="Times New Roman" w:hAnsi="Times New Roman" w:cs="Times New Roman"/>
          <w:sz w:val="24"/>
          <w:szCs w:val="24"/>
          <w:lang w:eastAsia="es-HN" w:bidi="ar-SA"/>
        </w:rPr>
        <w:t xml:space="preserve"> Facilitar la visualización del estado de las solicitudes para las universidades, permitiendo consultar en tiempo real su progreso y cualquier requerimiento adicional.</w:t>
      </w:r>
    </w:p>
    <w:p w14:paraId="39C18AFD" w14:textId="2E6DFEED" w:rsidR="00844CA3" w:rsidRPr="00844CA3" w:rsidRDefault="00844CA3" w:rsidP="00844CA3">
      <w:pPr>
        <w:spacing w:after="0" w:line="240" w:lineRule="auto"/>
        <w:ind w:left="1416"/>
        <w:rPr>
          <w:rFonts w:ascii="Times New Roman" w:eastAsia="Times New Roman" w:hAnsi="Times New Roman" w:cs="Times New Roman"/>
          <w:sz w:val="24"/>
          <w:szCs w:val="24"/>
          <w:lang w:eastAsia="es-HN" w:bidi="ar-SA"/>
        </w:rPr>
      </w:pPr>
      <w:r w:rsidRPr="00844CA3">
        <w:rPr>
          <w:rFonts w:ascii="Times New Roman" w:eastAsia="Times New Roman" w:hAnsi="Symbol" w:cs="Times New Roman"/>
          <w:sz w:val="24"/>
          <w:szCs w:val="24"/>
          <w:lang w:eastAsia="es-HN" w:bidi="ar-SA"/>
        </w:rPr>
        <w:t></w:t>
      </w:r>
      <w:r w:rsidRPr="00844CA3">
        <w:rPr>
          <w:rFonts w:ascii="Times New Roman" w:eastAsia="Times New Roman" w:hAnsi="Times New Roman" w:cs="Times New Roman"/>
          <w:sz w:val="24"/>
          <w:szCs w:val="24"/>
          <w:lang w:eastAsia="es-HN" w:bidi="ar-SA"/>
        </w:rPr>
        <w:t xml:space="preserve"> Implementar un sistema de roles y permisos que permita a los empleados de la Dirección de Educación Superior interactuar con el sistema según sus funciones específicas.</w:t>
      </w:r>
    </w:p>
    <w:p w14:paraId="7B7C5384" w14:textId="77F51B71" w:rsidR="00844CA3" w:rsidRPr="00BE0F33" w:rsidRDefault="00844CA3" w:rsidP="00844CA3">
      <w:pPr>
        <w:ind w:left="1416"/>
        <w:rPr>
          <w:b/>
        </w:rPr>
      </w:pPr>
      <w:r w:rsidRPr="00844CA3">
        <w:rPr>
          <w:rFonts w:ascii="Times New Roman" w:eastAsia="Times New Roman" w:hAnsi="Symbol" w:cs="Times New Roman"/>
          <w:sz w:val="24"/>
          <w:szCs w:val="24"/>
          <w:lang w:eastAsia="es-HN" w:bidi="ar-SA"/>
        </w:rPr>
        <w:t></w:t>
      </w:r>
      <w:r w:rsidRPr="00844CA3">
        <w:rPr>
          <w:rFonts w:ascii="Times New Roman" w:eastAsia="Times New Roman" w:hAnsi="Times New Roman" w:cs="Times New Roman"/>
          <w:sz w:val="24"/>
          <w:szCs w:val="24"/>
          <w:lang w:eastAsia="es-HN" w:bidi="ar-SA"/>
        </w:rPr>
        <w:t xml:space="preserve"> Mejorar la comunicación entre la Dirección de Educación Superior y las universidades, reduciendo los tiempos de espera y los errores en la gestión de solicitudes.</w:t>
      </w:r>
      <w:r>
        <w:rPr>
          <w:rFonts w:ascii="Times New Roman" w:eastAsia="Times New Roman" w:hAnsi="Times New Roman" w:cs="Times New Roman"/>
          <w:sz w:val="24"/>
          <w:szCs w:val="24"/>
          <w:lang w:eastAsia="es-HN" w:bidi="ar-SA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  <w:lang w:eastAsia="es-HN" w:bidi="ar-SA"/>
        </w:rPr>
        <w:instrText xml:space="preserve"> DATE \@ "d/M/yyyy" </w:instrText>
      </w:r>
      <w:r>
        <w:rPr>
          <w:rFonts w:ascii="Times New Roman" w:eastAsia="Times New Roman" w:hAnsi="Times New Roman" w:cs="Times New Roman"/>
          <w:sz w:val="24"/>
          <w:szCs w:val="24"/>
          <w:lang w:eastAsia="es-HN" w:bidi="ar-SA"/>
        </w:rPr>
        <w:fldChar w:fldCharType="separate"/>
      </w:r>
      <w:r w:rsidR="00A56FD1">
        <w:rPr>
          <w:rFonts w:ascii="Times New Roman" w:eastAsia="Times New Roman" w:hAnsi="Times New Roman" w:cs="Times New Roman"/>
          <w:noProof/>
          <w:sz w:val="24"/>
          <w:szCs w:val="24"/>
          <w:lang w:eastAsia="es-HN" w:bidi="ar-SA"/>
        </w:rPr>
        <w:t>23/8/2024</w:t>
      </w:r>
      <w:r>
        <w:rPr>
          <w:rFonts w:ascii="Times New Roman" w:eastAsia="Times New Roman" w:hAnsi="Times New Roman" w:cs="Times New Roman"/>
          <w:sz w:val="24"/>
          <w:szCs w:val="24"/>
          <w:lang w:eastAsia="es-HN" w:bidi="ar-SA"/>
        </w:rPr>
        <w:fldChar w:fldCharType="end"/>
      </w:r>
    </w:p>
    <w:p w14:paraId="31F5A3D4" w14:textId="77777777" w:rsidR="009D1BF5" w:rsidRPr="009D1BF5" w:rsidRDefault="009D1BF5" w:rsidP="009D1BF5">
      <w:pPr>
        <w:ind w:left="851"/>
        <w:rPr>
          <w:b/>
        </w:rPr>
      </w:pPr>
    </w:p>
    <w:p w14:paraId="379AD9C0" w14:textId="77777777" w:rsidR="00BE0F33" w:rsidRPr="00BE0F33" w:rsidRDefault="00BE0F33" w:rsidP="00BE0F33">
      <w:pPr>
        <w:pStyle w:val="Prrafodelista"/>
        <w:numPr>
          <w:ilvl w:val="0"/>
          <w:numId w:val="10"/>
        </w:numPr>
        <w:rPr>
          <w:b/>
        </w:rPr>
      </w:pPr>
      <w:r w:rsidRPr="00BE0F33">
        <w:rPr>
          <w:b/>
        </w:rPr>
        <w:t>INTRODUCCIÓN</w:t>
      </w:r>
    </w:p>
    <w:p w14:paraId="4AA07D81" w14:textId="77777777" w:rsidR="00BE0F33" w:rsidRPr="00BE0F33" w:rsidRDefault="009D1BF5" w:rsidP="00BE0F33">
      <w:pPr>
        <w:ind w:left="360"/>
        <w:rPr>
          <w:b/>
        </w:rPr>
      </w:pPr>
      <w:r>
        <w:rPr>
          <w:b/>
        </w:rPr>
        <w:t>[</w:t>
      </w:r>
      <w:r w:rsidR="00BE0F33" w:rsidRPr="00BE0F33">
        <w:rPr>
          <w:b/>
        </w:rPr>
        <w:t>Introducción del documento...</w:t>
      </w:r>
      <w:r>
        <w:rPr>
          <w:b/>
        </w:rPr>
        <w:t>]</w:t>
      </w:r>
    </w:p>
    <w:p w14:paraId="36AF343E" w14:textId="165C1D36" w:rsidR="00B368BA" w:rsidRPr="000B47F4" w:rsidRDefault="00B368BA" w:rsidP="000B47F4">
      <w:pPr>
        <w:pStyle w:val="Prrafodelista"/>
        <w:ind w:left="1065"/>
        <w:rPr>
          <w:b/>
        </w:rPr>
      </w:pPr>
      <w:bookmarkStart w:id="0" w:name="_Toc384046835"/>
    </w:p>
    <w:p w14:paraId="7A73F7E0" w14:textId="77777777" w:rsidR="00B368BA" w:rsidRDefault="00B368BA" w:rsidP="00B368BA">
      <w:pPr>
        <w:pStyle w:val="Prrafodelista"/>
        <w:ind w:left="1556"/>
        <w:rPr>
          <w:b/>
        </w:rPr>
      </w:pPr>
    </w:p>
    <w:p w14:paraId="4DF945E8" w14:textId="77777777" w:rsidR="00B368BA" w:rsidRDefault="00B368BA" w:rsidP="00B368BA">
      <w:pPr>
        <w:pStyle w:val="Prrafodelista"/>
        <w:ind w:left="1556"/>
        <w:rPr>
          <w:b/>
        </w:rPr>
      </w:pPr>
    </w:p>
    <w:p w14:paraId="6EFBC718" w14:textId="77777777" w:rsidR="00B368BA" w:rsidRDefault="00B368BA" w:rsidP="00B368BA">
      <w:pPr>
        <w:pStyle w:val="Prrafodelista"/>
        <w:ind w:left="1556"/>
        <w:rPr>
          <w:b/>
        </w:rPr>
      </w:pPr>
    </w:p>
    <w:p w14:paraId="4C11E08D" w14:textId="77777777" w:rsidR="009D1BF5" w:rsidRPr="008803EC" w:rsidRDefault="009D1BF5" w:rsidP="008803EC">
      <w:pPr>
        <w:pStyle w:val="Prrafodelista"/>
        <w:numPr>
          <w:ilvl w:val="0"/>
          <w:numId w:val="10"/>
        </w:numPr>
        <w:rPr>
          <w:b/>
        </w:rPr>
      </w:pPr>
      <w:r w:rsidRPr="008803EC">
        <w:rPr>
          <w:b/>
        </w:rPr>
        <w:t>ESPECIFÍCACIONES TÉCNICAS DEL APLICATIVO</w:t>
      </w:r>
      <w:bookmarkEnd w:id="0"/>
    </w:p>
    <w:p w14:paraId="64E04C60" w14:textId="77777777" w:rsidR="009D1BF5" w:rsidRDefault="009D1BF5" w:rsidP="009D1BF5">
      <w:bookmarkStart w:id="1" w:name="_Toc384046836"/>
      <w:r>
        <w:t>Requerimientos Técnicos</w:t>
      </w:r>
      <w:bookmarkEnd w:id="1"/>
      <w:r w:rsidR="00AC3D33">
        <w:t xml:space="preserve"> en Infraestructura tecnológica:</w:t>
      </w:r>
    </w:p>
    <w:tbl>
      <w:tblPr>
        <w:tblW w:w="0" w:type="auto"/>
        <w:jc w:val="center"/>
        <w:shd w:val="clear" w:color="auto" w:fill="FFFFFF" w:themeFill="background1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0"/>
        <w:gridCol w:w="2841"/>
        <w:gridCol w:w="2847"/>
      </w:tblGrid>
      <w:tr w:rsidR="009D1BF5" w:rsidRPr="0096653A" w14:paraId="16FD3271" w14:textId="77777777" w:rsidTr="009D1BF5">
        <w:trPr>
          <w:trHeight w:val="479"/>
          <w:tblHeader/>
          <w:jc w:val="center"/>
        </w:trPr>
        <w:tc>
          <w:tcPr>
            <w:tcW w:w="43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0BDEDFD6" w14:textId="77777777" w:rsidR="009D1BF5" w:rsidRPr="0096653A" w:rsidRDefault="009D1BF5" w:rsidP="009D1BF5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Característica</w:t>
            </w:r>
          </w:p>
        </w:tc>
        <w:tc>
          <w:tcPr>
            <w:tcW w:w="28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003DC9DF" w14:textId="77777777" w:rsidR="009D1BF5" w:rsidRPr="0096653A" w:rsidRDefault="009D1BF5" w:rsidP="009D1BF5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Recurso Mínimos</w:t>
            </w:r>
          </w:p>
        </w:tc>
        <w:tc>
          <w:tcPr>
            <w:tcW w:w="284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5D761B2B" w14:textId="77777777" w:rsidR="009D1BF5" w:rsidRPr="0096653A" w:rsidRDefault="009D1BF5" w:rsidP="009D1BF5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Recurso Recomendado</w:t>
            </w:r>
          </w:p>
        </w:tc>
      </w:tr>
      <w:tr w:rsidR="009D1BF5" w:rsidRPr="0096653A" w14:paraId="16A5C00C" w14:textId="77777777" w:rsidTr="009D1BF5">
        <w:trPr>
          <w:trHeight w:val="34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E81C94" w14:textId="37A1BBA9" w:rsidR="0029350A" w:rsidRPr="0029350A" w:rsidRDefault="0029350A" w:rsidP="0029350A">
            <w:pPr>
              <w:ind w:left="360"/>
              <w:rPr>
                <w:lang w:val="es-ES"/>
              </w:rPr>
            </w:pPr>
            <w:r w:rsidRPr="0029350A">
              <w:rPr>
                <w:lang w:val="es-ES"/>
              </w:rPr>
              <w:t>RAM EN PROCESAMIENTO</w:t>
            </w:r>
          </w:p>
          <w:p w14:paraId="0A84D78B" w14:textId="77777777" w:rsidR="009D1BF5" w:rsidRPr="0096653A" w:rsidRDefault="009D1BF5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54DB5B5" w14:textId="2D9ABD85" w:rsidR="009D1BF5" w:rsidRPr="009D1BF5" w:rsidRDefault="0029350A" w:rsidP="009D1BF5">
            <w:pPr>
              <w:spacing w:after="0" w:line="240" w:lineRule="auto"/>
              <w:jc w:val="center"/>
              <w:rPr>
                <w:rStyle w:val="nfasisintenso"/>
              </w:rPr>
            </w:pPr>
            <w:r>
              <w:rPr>
                <w:rStyle w:val="nfasisintenso"/>
              </w:rPr>
              <w:t>8 gb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409BCC" w14:textId="2DBED698" w:rsidR="009D1BF5" w:rsidRPr="0096653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 w:rsidRPr="0029350A">
              <w:rPr>
                <w:lang w:val="es-ES"/>
              </w:rPr>
              <w:t xml:space="preserve">16 GB </w:t>
            </w:r>
          </w:p>
        </w:tc>
      </w:tr>
      <w:tr w:rsidR="009D1BF5" w:rsidRPr="0096653A" w14:paraId="2E75C920" w14:textId="77777777" w:rsidTr="009D1BF5">
        <w:trPr>
          <w:trHeight w:val="34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FC54527" w14:textId="45D142A7" w:rsidR="009D1BF5" w:rsidRPr="0096653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 w:rsidRPr="0029350A">
              <w:rPr>
                <w:rFonts w:eastAsia="Times New Roman" w:cs="Arial"/>
                <w:bCs/>
                <w:sz w:val="20"/>
                <w:szCs w:val="20"/>
                <w:lang w:eastAsia="es-HN"/>
              </w:rPr>
              <w:t xml:space="preserve">PROCESADOR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DFADD3A" w14:textId="116CDE3D" w:rsidR="009D1BF5" w:rsidRPr="0096653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1.5 GHz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C060836" w14:textId="07F6CEE6" w:rsidR="009D1BF5" w:rsidRPr="0096653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 w:rsidRPr="0029350A">
              <w:rPr>
                <w:rFonts w:eastAsia="Times New Roman" w:cs="Arial"/>
                <w:bCs/>
                <w:sz w:val="20"/>
                <w:szCs w:val="20"/>
                <w:lang w:eastAsia="es-HN"/>
              </w:rPr>
              <w:t>2.5 GHz</w:t>
            </w:r>
          </w:p>
        </w:tc>
      </w:tr>
      <w:tr w:rsidR="0029350A" w:rsidRPr="0096653A" w14:paraId="68DACFBE" w14:textId="77777777" w:rsidTr="009D1BF5">
        <w:trPr>
          <w:trHeight w:val="34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25EFA9D" w14:textId="0AA680B7" w:rsidR="0029350A" w:rsidRPr="0029350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 w:rsidRPr="0029350A">
              <w:rPr>
                <w:rFonts w:eastAsia="Times New Roman" w:cs="Arial"/>
                <w:bCs/>
                <w:sz w:val="20"/>
                <w:szCs w:val="20"/>
                <w:lang w:eastAsia="es-HN"/>
              </w:rPr>
              <w:t xml:space="preserve">SFTP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0C10D30" w14:textId="6B9E9CDE" w:rsidR="0029350A" w:rsidRPr="0096653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 w:rsidRPr="0029350A">
              <w:rPr>
                <w:rFonts w:eastAsia="Times New Roman" w:cs="Arial"/>
                <w:bCs/>
                <w:sz w:val="20"/>
                <w:szCs w:val="20"/>
                <w:lang w:eastAsia="es-HN"/>
              </w:rPr>
              <w:t>500 GB (con opción a expandirse según la necesidad)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923AE18" w14:textId="0272F33F" w:rsidR="0029350A" w:rsidRPr="0096653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 xml:space="preserve">1 Tera </w:t>
            </w:r>
            <w:r w:rsidRPr="0029350A">
              <w:rPr>
                <w:rFonts w:eastAsia="Times New Roman" w:cs="Arial"/>
                <w:bCs/>
                <w:sz w:val="20"/>
                <w:szCs w:val="20"/>
                <w:lang w:eastAsia="es-HN"/>
              </w:rPr>
              <w:t xml:space="preserve"> (con opción a expandirse según la necesidad)</w:t>
            </w:r>
          </w:p>
        </w:tc>
      </w:tr>
      <w:tr w:rsidR="0029350A" w:rsidRPr="0096653A" w14:paraId="732D27CE" w14:textId="77777777" w:rsidTr="009D1BF5">
        <w:trPr>
          <w:trHeight w:val="34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A4AB30B" w14:textId="2AB359FE" w:rsidR="0029350A" w:rsidRPr="0029350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 w:rsidRPr="0029350A">
              <w:rPr>
                <w:rFonts w:eastAsia="Times New Roman" w:cs="Arial"/>
                <w:bCs/>
                <w:sz w:val="20"/>
                <w:szCs w:val="20"/>
                <w:lang w:eastAsia="es-HN"/>
              </w:rPr>
              <w:t>IP PUBLICA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EC39D9C" w14:textId="2966EA30" w:rsidR="0029350A" w:rsidRPr="0096653A" w:rsidRDefault="00844CA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En discusión con la DGT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1826A1A" w14:textId="77777777" w:rsidR="0029350A" w:rsidRPr="0096653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  <w:tr w:rsidR="0029350A" w:rsidRPr="0096653A" w14:paraId="5468B7E3" w14:textId="77777777" w:rsidTr="009D1BF5">
        <w:trPr>
          <w:trHeight w:val="34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F44F5DE" w14:textId="3D4BB11F" w:rsidR="0029350A" w:rsidRPr="0029350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 w:rsidRPr="0029350A">
              <w:rPr>
                <w:rFonts w:eastAsia="Times New Roman" w:cs="Arial"/>
                <w:bCs/>
                <w:sz w:val="20"/>
                <w:szCs w:val="20"/>
                <w:lang w:eastAsia="es-HN"/>
              </w:rPr>
              <w:t>DOMINIO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398F467" w14:textId="30A57AE3" w:rsidR="0029350A" w:rsidRPr="0096653A" w:rsidRDefault="00844CA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En discusión con la DGT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DE4FA71" w14:textId="77777777" w:rsidR="0029350A" w:rsidRPr="0096653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  <w:tr w:rsidR="0029350A" w:rsidRPr="0096653A" w14:paraId="6F5C3184" w14:textId="77777777" w:rsidTr="009D1BF5">
        <w:trPr>
          <w:trHeight w:val="34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177FB4" w14:textId="7690588B" w:rsidR="0029350A" w:rsidRPr="0029350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 w:rsidRPr="0029350A">
              <w:rPr>
                <w:rFonts w:eastAsia="Times New Roman" w:cs="Arial"/>
                <w:bCs/>
                <w:sz w:val="20"/>
                <w:szCs w:val="20"/>
                <w:lang w:eastAsia="es-HN"/>
              </w:rPr>
              <w:t>SUB-DOMINIO PARA ACCEDER AL SISTEMA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28AC6BA" w14:textId="122E0410" w:rsidR="0029350A" w:rsidRPr="0096653A" w:rsidRDefault="00844CA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En discusión con la DGT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0F69919" w14:textId="77777777" w:rsidR="0029350A" w:rsidRPr="0096653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  <w:tr w:rsidR="0029350A" w:rsidRPr="0096653A" w14:paraId="477D497D" w14:textId="77777777" w:rsidTr="009D1BF5">
        <w:trPr>
          <w:trHeight w:val="34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F0E04F" w14:textId="1C99798A" w:rsidR="0029350A" w:rsidRPr="0029350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 w:rsidRPr="0029350A">
              <w:rPr>
                <w:rFonts w:eastAsia="Times New Roman" w:cs="Arial"/>
                <w:bCs/>
                <w:sz w:val="20"/>
                <w:szCs w:val="20"/>
                <w:lang w:eastAsia="es-HN"/>
              </w:rPr>
              <w:t>Configuración de SMTP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CDA0D9E" w14:textId="32C73A76" w:rsidR="0029350A" w:rsidRPr="0096653A" w:rsidRDefault="00844CA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En discusión con la DGT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44934D9" w14:textId="77777777" w:rsidR="0029350A" w:rsidRPr="0096653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  <w:tr w:rsidR="0029350A" w:rsidRPr="0096653A" w14:paraId="50944A3D" w14:textId="77777777" w:rsidTr="009D1BF5">
        <w:trPr>
          <w:trHeight w:val="34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0D341A" w14:textId="75B13FF9" w:rsidR="0029350A" w:rsidRPr="0029350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 w:rsidRPr="0029350A">
              <w:rPr>
                <w:rFonts w:eastAsia="Times New Roman" w:cs="Arial"/>
                <w:bCs/>
                <w:sz w:val="20"/>
                <w:szCs w:val="20"/>
                <w:lang w:eastAsia="es-HN"/>
              </w:rPr>
              <w:t>CERTIFICADO DE SEGURIDAD SSL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694AA1B" w14:textId="6AA4B4D9" w:rsidR="0029350A" w:rsidRPr="0096653A" w:rsidRDefault="00844CA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En discusión con la DGT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04E8D6D" w14:textId="77777777" w:rsidR="0029350A" w:rsidRPr="0096653A" w:rsidRDefault="0029350A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</w:tbl>
    <w:p w14:paraId="77B18B5E" w14:textId="77777777" w:rsidR="009D1BF5" w:rsidRPr="0067435B" w:rsidRDefault="009D1BF5" w:rsidP="009D1BF5">
      <w:pPr>
        <w:shd w:val="clear" w:color="auto" w:fill="FFFFFF"/>
        <w:spacing w:after="0" w:line="360" w:lineRule="auto"/>
        <w:jc w:val="both"/>
        <w:rPr>
          <w:rFonts w:cs="Arial"/>
        </w:rPr>
      </w:pPr>
    </w:p>
    <w:p w14:paraId="713C7E92" w14:textId="77777777" w:rsidR="009D1BF5" w:rsidRPr="00451FD1" w:rsidRDefault="009D1BF5" w:rsidP="009D1BF5">
      <w:bookmarkStart w:id="2" w:name="_Toc384046837"/>
      <w:r w:rsidRPr="00451FD1">
        <w:t>Base de Datos</w:t>
      </w:r>
      <w:bookmarkEnd w:id="2"/>
      <w:r w:rsidR="00AC3D33">
        <w:t>:</w:t>
      </w:r>
    </w:p>
    <w:tbl>
      <w:tblPr>
        <w:tblW w:w="0" w:type="auto"/>
        <w:jc w:val="center"/>
        <w:shd w:val="clear" w:color="auto" w:fill="FFFFFF" w:themeFill="background1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0"/>
        <w:gridCol w:w="2841"/>
        <w:gridCol w:w="2847"/>
      </w:tblGrid>
      <w:tr w:rsidR="009D1BF5" w:rsidRPr="0096653A" w14:paraId="4DB46D18" w14:textId="77777777" w:rsidTr="009D1BF5">
        <w:trPr>
          <w:trHeight w:val="479"/>
          <w:tblHeader/>
          <w:jc w:val="center"/>
        </w:trPr>
        <w:tc>
          <w:tcPr>
            <w:tcW w:w="43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38D096C2" w14:textId="77777777" w:rsidR="009D1BF5" w:rsidRPr="0096653A" w:rsidRDefault="009D1BF5" w:rsidP="009D1BF5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Descripción</w:t>
            </w:r>
          </w:p>
        </w:tc>
        <w:tc>
          <w:tcPr>
            <w:tcW w:w="28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353463B9" w14:textId="77777777" w:rsidR="009D1BF5" w:rsidRPr="0096653A" w:rsidRDefault="009D1BF5" w:rsidP="009D1BF5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Arquitectura y Versión</w:t>
            </w:r>
          </w:p>
        </w:tc>
        <w:tc>
          <w:tcPr>
            <w:tcW w:w="284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35E2827B" w14:textId="77777777" w:rsidR="009D1BF5" w:rsidRPr="0096653A" w:rsidRDefault="009D1BF5" w:rsidP="009D1BF5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Configuración</w:t>
            </w:r>
          </w:p>
        </w:tc>
      </w:tr>
      <w:tr w:rsidR="009D1BF5" w:rsidRPr="0096653A" w14:paraId="6D462C90" w14:textId="77777777" w:rsidTr="009D1BF5">
        <w:trPr>
          <w:trHeight w:val="34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DCA0557" w14:textId="1FDD4E01" w:rsidR="009D1BF5" w:rsidRPr="0096653A" w:rsidRDefault="00275D1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MYSQL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A3BA95A" w14:textId="3680BB66" w:rsidR="009D1BF5" w:rsidRPr="0096653A" w:rsidRDefault="00275D1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ascii="Arial" w:hAnsi="Arial" w:cs="Arial"/>
                <w:color w:val="212529"/>
                <w:sz w:val="20"/>
                <w:szCs w:val="20"/>
                <w:shd w:val="clear" w:color="auto" w:fill="F3F3F3"/>
              </w:rPr>
              <w:t>libmysql - mysqlnd 8.2.12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DDCDE3B" w14:textId="77777777" w:rsidR="009D1BF5" w:rsidRPr="0096653A" w:rsidRDefault="009D1BF5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  <w:tr w:rsidR="009D1BF5" w:rsidRPr="0096653A" w14:paraId="7D7F3085" w14:textId="77777777" w:rsidTr="009D1BF5">
        <w:trPr>
          <w:trHeight w:val="34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2873D1" w14:textId="77777777" w:rsidR="009D1BF5" w:rsidRPr="0096653A" w:rsidRDefault="009D1BF5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2EFFB29" w14:textId="77777777" w:rsidR="009D1BF5" w:rsidRPr="0096653A" w:rsidRDefault="009D1BF5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B830C64" w14:textId="77777777" w:rsidR="009D1BF5" w:rsidRPr="0096653A" w:rsidRDefault="009D1BF5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</w:tbl>
    <w:p w14:paraId="13754725" w14:textId="77777777" w:rsidR="009D1BF5" w:rsidRPr="0067435B" w:rsidRDefault="009D1BF5" w:rsidP="009D1BF5">
      <w:pPr>
        <w:shd w:val="clear" w:color="auto" w:fill="FFFFFF"/>
        <w:spacing w:after="0" w:line="360" w:lineRule="auto"/>
        <w:jc w:val="both"/>
        <w:rPr>
          <w:rFonts w:cs="Arial"/>
        </w:rPr>
      </w:pPr>
    </w:p>
    <w:p w14:paraId="15370E6A" w14:textId="77777777" w:rsidR="00AC3D33" w:rsidRDefault="00AC3D33" w:rsidP="009D1BF5">
      <w:bookmarkStart w:id="3" w:name="_Toc384046838"/>
    </w:p>
    <w:bookmarkEnd w:id="3"/>
    <w:p w14:paraId="7C30C648" w14:textId="77777777" w:rsidR="009D1BF5" w:rsidRDefault="00AC3D33" w:rsidP="009D1BF5">
      <w:r>
        <w:t>Tecnología del Aplicativo:</w:t>
      </w:r>
    </w:p>
    <w:tbl>
      <w:tblPr>
        <w:tblW w:w="0" w:type="auto"/>
        <w:jc w:val="center"/>
        <w:shd w:val="clear" w:color="auto" w:fill="FFFFFF" w:themeFill="background1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0"/>
        <w:gridCol w:w="2841"/>
        <w:gridCol w:w="2847"/>
      </w:tblGrid>
      <w:tr w:rsidR="009D1BF5" w:rsidRPr="0096653A" w14:paraId="3B93AFB6" w14:textId="77777777" w:rsidTr="009D1BF5">
        <w:trPr>
          <w:trHeight w:val="479"/>
          <w:tblHeader/>
          <w:jc w:val="center"/>
        </w:trPr>
        <w:tc>
          <w:tcPr>
            <w:tcW w:w="43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7633A6D3" w14:textId="77777777" w:rsidR="009D1BF5" w:rsidRPr="0096653A" w:rsidRDefault="009D1BF5" w:rsidP="009D1BF5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Descripción</w:t>
            </w:r>
          </w:p>
        </w:tc>
        <w:tc>
          <w:tcPr>
            <w:tcW w:w="28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3693D16F" w14:textId="77777777" w:rsidR="009D1BF5" w:rsidRPr="0096653A" w:rsidRDefault="009D1BF5" w:rsidP="009D1BF5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Arquitectura y Versión</w:t>
            </w:r>
          </w:p>
        </w:tc>
        <w:tc>
          <w:tcPr>
            <w:tcW w:w="284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5FD64EA3" w14:textId="77777777" w:rsidR="009D1BF5" w:rsidRPr="0096653A" w:rsidRDefault="009D1BF5" w:rsidP="009D1BF5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Configuración</w:t>
            </w:r>
          </w:p>
        </w:tc>
      </w:tr>
      <w:tr w:rsidR="009D1BF5" w:rsidRPr="0096653A" w14:paraId="1339A403" w14:textId="77777777" w:rsidTr="009D1BF5">
        <w:trPr>
          <w:trHeight w:val="34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C8B38F" w14:textId="4CE7A45D" w:rsidR="009D1BF5" w:rsidRPr="0096653A" w:rsidRDefault="00275D1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PHP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D9D31A4" w14:textId="7531455E" w:rsidR="009D1BF5" w:rsidRPr="0096653A" w:rsidRDefault="00275D1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PHP 8.2.12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2863F5D" w14:textId="77777777" w:rsidR="009D1BF5" w:rsidRPr="0096653A" w:rsidRDefault="009D1BF5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  <w:tr w:rsidR="009D1BF5" w:rsidRPr="0096653A" w14:paraId="709DDDE3" w14:textId="77777777" w:rsidTr="009D1BF5">
        <w:trPr>
          <w:trHeight w:val="34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555B6AC" w14:textId="53A0D20A" w:rsidR="009D1BF5" w:rsidRPr="0096653A" w:rsidRDefault="00275D1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JAVASCRIPT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44DA512" w14:textId="5BA6A0D9" w:rsidR="009D1BF5" w:rsidRPr="0096653A" w:rsidRDefault="00275D1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-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1C29369" w14:textId="77777777" w:rsidR="009D1BF5" w:rsidRPr="0096653A" w:rsidRDefault="009D1BF5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</w:tbl>
    <w:p w14:paraId="735636E3" w14:textId="77777777" w:rsidR="009D1BF5" w:rsidRDefault="009D1BF5" w:rsidP="009D1BF5">
      <w:pPr>
        <w:shd w:val="clear" w:color="auto" w:fill="FFFFFF"/>
        <w:spacing w:after="0" w:line="360" w:lineRule="auto"/>
        <w:jc w:val="both"/>
      </w:pPr>
    </w:p>
    <w:p w14:paraId="4D84922F" w14:textId="77777777" w:rsidR="009D1BF5" w:rsidRPr="00897B50" w:rsidRDefault="00B368BA" w:rsidP="009D1BF5">
      <w:bookmarkStart w:id="4" w:name="_Toc384046839"/>
      <w:r>
        <w:t xml:space="preserve">Plataforma para los </w:t>
      </w:r>
      <w:r w:rsidR="009D1BF5" w:rsidRPr="00897B50">
        <w:t>Reportes</w:t>
      </w:r>
      <w:bookmarkEnd w:id="4"/>
      <w:r>
        <w:t>:</w:t>
      </w:r>
    </w:p>
    <w:tbl>
      <w:tblPr>
        <w:tblW w:w="0" w:type="auto"/>
        <w:jc w:val="center"/>
        <w:shd w:val="clear" w:color="auto" w:fill="FFFFFF" w:themeFill="background1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0"/>
        <w:gridCol w:w="2841"/>
        <w:gridCol w:w="2847"/>
      </w:tblGrid>
      <w:tr w:rsidR="009D1BF5" w:rsidRPr="0096653A" w14:paraId="4B08E411" w14:textId="77777777" w:rsidTr="009D1BF5">
        <w:trPr>
          <w:trHeight w:val="479"/>
          <w:tblHeader/>
          <w:jc w:val="center"/>
        </w:trPr>
        <w:tc>
          <w:tcPr>
            <w:tcW w:w="43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71E8E851" w14:textId="77777777" w:rsidR="009D1BF5" w:rsidRPr="0096653A" w:rsidRDefault="009D1BF5" w:rsidP="009D1BF5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Descripción</w:t>
            </w:r>
          </w:p>
        </w:tc>
        <w:tc>
          <w:tcPr>
            <w:tcW w:w="28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0F256410" w14:textId="77777777" w:rsidR="009D1BF5" w:rsidRPr="0096653A" w:rsidRDefault="009D1BF5" w:rsidP="009D1BF5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Arquitectura y Versión</w:t>
            </w:r>
          </w:p>
        </w:tc>
        <w:tc>
          <w:tcPr>
            <w:tcW w:w="284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287C7E60" w14:textId="77777777" w:rsidR="009D1BF5" w:rsidRPr="0096653A" w:rsidRDefault="009D1BF5" w:rsidP="009D1BF5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Configuración</w:t>
            </w:r>
          </w:p>
        </w:tc>
      </w:tr>
      <w:tr w:rsidR="009D1BF5" w:rsidRPr="0096653A" w14:paraId="462F112E" w14:textId="77777777" w:rsidTr="009D1BF5">
        <w:trPr>
          <w:trHeight w:val="34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F224D0C" w14:textId="09F209A9" w:rsidR="009D1BF5" w:rsidRPr="0096653A" w:rsidRDefault="00275D1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FPDF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1F29C47" w14:textId="53FB0740" w:rsidR="009D1BF5" w:rsidRPr="0096653A" w:rsidRDefault="00275D1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1.86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3621E3E" w14:textId="77777777" w:rsidR="009D1BF5" w:rsidRPr="0096653A" w:rsidRDefault="009D1BF5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  <w:tr w:rsidR="009D1BF5" w:rsidRPr="0096653A" w14:paraId="6733BE46" w14:textId="77777777" w:rsidTr="009D1BF5">
        <w:trPr>
          <w:trHeight w:val="345"/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B2F7B1" w14:textId="7B64474A" w:rsidR="009D1BF5" w:rsidRPr="0096653A" w:rsidRDefault="00275D1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PhpSpreedsheets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AD4FCF1" w14:textId="510FD619" w:rsidR="009D1BF5" w:rsidRPr="0096653A" w:rsidRDefault="00275D13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-</w:t>
            </w:r>
          </w:p>
        </w:tc>
        <w:tc>
          <w:tcPr>
            <w:tcW w:w="2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7F899DF" w14:textId="77777777" w:rsidR="009D1BF5" w:rsidRPr="0096653A" w:rsidRDefault="009D1BF5" w:rsidP="009D1BF5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</w:tbl>
    <w:p w14:paraId="47178175" w14:textId="77777777" w:rsidR="009D1BF5" w:rsidRPr="001B2330" w:rsidRDefault="009D1BF5" w:rsidP="009D1BF5">
      <w:pPr>
        <w:shd w:val="clear" w:color="auto" w:fill="FFFFFF"/>
        <w:spacing w:after="0" w:line="360" w:lineRule="auto"/>
        <w:jc w:val="both"/>
      </w:pPr>
    </w:p>
    <w:p w14:paraId="19F64991" w14:textId="77777777" w:rsidR="00B368BA" w:rsidRPr="00275D13" w:rsidRDefault="00B368BA" w:rsidP="00275D13">
      <w:pPr>
        <w:rPr>
          <w:b/>
        </w:rPr>
      </w:pPr>
    </w:p>
    <w:p w14:paraId="18710177" w14:textId="77777777" w:rsidR="00B368BA" w:rsidRDefault="00B368BA" w:rsidP="00BE0F33">
      <w:pPr>
        <w:pStyle w:val="Prrafodelista"/>
        <w:ind w:left="1065"/>
        <w:rPr>
          <w:b/>
        </w:rPr>
      </w:pPr>
    </w:p>
    <w:p w14:paraId="4251F824" w14:textId="77777777" w:rsidR="00B368BA" w:rsidRPr="00B368BA" w:rsidRDefault="00B368BA" w:rsidP="00B368BA">
      <w:pPr>
        <w:pStyle w:val="Prrafodelista"/>
        <w:numPr>
          <w:ilvl w:val="0"/>
          <w:numId w:val="10"/>
        </w:numPr>
        <w:rPr>
          <w:b/>
        </w:rPr>
      </w:pPr>
      <w:bookmarkStart w:id="5" w:name="_Toc384046840"/>
      <w:r w:rsidRPr="00B368BA">
        <w:rPr>
          <w:b/>
        </w:rPr>
        <w:t>DOCUMENTACIÓN TÉCNICA BASE DE DATOS</w:t>
      </w:r>
      <w:bookmarkEnd w:id="5"/>
    </w:p>
    <w:p w14:paraId="5DA9429C" w14:textId="77777777" w:rsidR="00C522A7" w:rsidRDefault="00C522A7" w:rsidP="00C522A7">
      <w:pPr>
        <w:pStyle w:val="Prrafodelista"/>
      </w:pPr>
      <w:bookmarkStart w:id="6" w:name="_Toc384046841"/>
    </w:p>
    <w:p w14:paraId="416D4A17" w14:textId="77777777" w:rsidR="00B368BA" w:rsidRPr="003D569E" w:rsidRDefault="00B368BA" w:rsidP="00C522A7">
      <w:pPr>
        <w:pStyle w:val="Prrafodelista"/>
        <w:numPr>
          <w:ilvl w:val="0"/>
          <w:numId w:val="14"/>
        </w:numPr>
      </w:pPr>
      <w:r>
        <w:t>Diccionario de Datos</w:t>
      </w:r>
      <w:bookmarkEnd w:id="6"/>
    </w:p>
    <w:p w14:paraId="7B072FBF" w14:textId="56EE26A9" w:rsidR="001015AE" w:rsidRDefault="00B368BA" w:rsidP="00275D13">
      <w:pPr>
        <w:spacing w:line="360" w:lineRule="auto"/>
        <w:jc w:val="both"/>
      </w:pPr>
      <w:r>
        <w:t xml:space="preserve">Describir cada una de las tablas, técnica y funcionalmente, así como también cada uno de los campos, llaves, índices, </w:t>
      </w:r>
    </w:p>
    <w:p w14:paraId="2BA1197B" w14:textId="11B4BAF7" w:rsidR="001015AE" w:rsidRPr="004D3640" w:rsidRDefault="00275D13" w:rsidP="00275D13">
      <w:pPr>
        <w:jc w:val="center"/>
      </w:pPr>
      <w:r w:rsidRPr="004D3640">
        <w:rPr>
          <w:noProof/>
        </w:rPr>
        <w:lastRenderedPageBreak/>
        <w:drawing>
          <wp:inline distT="0" distB="0" distL="0" distR="0" wp14:anchorId="5D755B7D" wp14:editId="7F7E9667">
            <wp:extent cx="5463540" cy="6667226"/>
            <wp:effectExtent l="0" t="0" r="3810" b="635"/>
            <wp:docPr id="6383739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73946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0111" cy="667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D20" w14:textId="544C6316" w:rsidR="00275D13" w:rsidRPr="004D3640" w:rsidRDefault="00275D13" w:rsidP="00275D13">
      <w:pPr>
        <w:jc w:val="center"/>
      </w:pPr>
      <w:r w:rsidRPr="004D3640">
        <w:rPr>
          <w:noProof/>
        </w:rPr>
        <w:lastRenderedPageBreak/>
        <w:drawing>
          <wp:inline distT="0" distB="0" distL="0" distR="0" wp14:anchorId="118236D6" wp14:editId="753A32FE">
            <wp:extent cx="5692140" cy="6449310"/>
            <wp:effectExtent l="0" t="0" r="3810" b="8890"/>
            <wp:docPr id="16531903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90311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8751" cy="645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5162" w14:textId="77777777" w:rsidR="001015AE" w:rsidRPr="004D3640" w:rsidRDefault="001015AE" w:rsidP="00B368BA"/>
    <w:p w14:paraId="704E044D" w14:textId="77777777" w:rsidR="001015AE" w:rsidRPr="004D3640" w:rsidRDefault="001015AE" w:rsidP="00B368BA"/>
    <w:p w14:paraId="5D3D5361" w14:textId="77777777" w:rsidR="00275D13" w:rsidRPr="004D3640" w:rsidRDefault="00275D13" w:rsidP="00B368BA"/>
    <w:p w14:paraId="71E1DC3B" w14:textId="77777777" w:rsidR="00275D13" w:rsidRPr="004D3640" w:rsidRDefault="00275D13" w:rsidP="00B368BA"/>
    <w:p w14:paraId="7B2813C2" w14:textId="1AC46265" w:rsidR="00275D13" w:rsidRPr="004D3640" w:rsidRDefault="00275D13" w:rsidP="00275D13">
      <w:pPr>
        <w:jc w:val="center"/>
      </w:pPr>
      <w:r w:rsidRPr="004D3640">
        <w:rPr>
          <w:noProof/>
        </w:rPr>
        <w:lastRenderedPageBreak/>
        <w:drawing>
          <wp:inline distT="0" distB="0" distL="0" distR="0" wp14:anchorId="7AFF80F3" wp14:editId="7651D7E4">
            <wp:extent cx="5836920" cy="7908728"/>
            <wp:effectExtent l="0" t="0" r="0" b="0"/>
            <wp:docPr id="20197534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53449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2321" cy="7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127C" w14:textId="10D1379E" w:rsidR="00275D13" w:rsidRPr="004D3640" w:rsidRDefault="009168CB" w:rsidP="009168CB">
      <w:pPr>
        <w:jc w:val="center"/>
      </w:pPr>
      <w:r w:rsidRPr="004D3640">
        <w:rPr>
          <w:noProof/>
        </w:rPr>
        <w:lastRenderedPageBreak/>
        <w:drawing>
          <wp:inline distT="0" distB="0" distL="0" distR="0" wp14:anchorId="454F70EE" wp14:editId="5EB3D4C8">
            <wp:extent cx="5900397" cy="7863840"/>
            <wp:effectExtent l="0" t="0" r="5715" b="3810"/>
            <wp:docPr id="172718890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88900" name="Imagen 1" descr="Interfaz de usuario gráfic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7417" cy="78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6CB" w14:textId="1A550195" w:rsidR="001015AE" w:rsidRPr="004D3640" w:rsidRDefault="009168CB" w:rsidP="009168CB">
      <w:pPr>
        <w:jc w:val="center"/>
      </w:pPr>
      <w:r w:rsidRPr="004D3640">
        <w:rPr>
          <w:noProof/>
        </w:rPr>
        <w:lastRenderedPageBreak/>
        <w:drawing>
          <wp:inline distT="0" distB="0" distL="0" distR="0" wp14:anchorId="4A2A7C0F" wp14:editId="5228FE98">
            <wp:extent cx="5870880" cy="7881455"/>
            <wp:effectExtent l="0" t="0" r="0" b="5715"/>
            <wp:docPr id="1470683489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83489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721" cy="78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CF86" w14:textId="0D2A3FB1" w:rsidR="009168CB" w:rsidRPr="004D3640" w:rsidRDefault="009168CB" w:rsidP="009168CB">
      <w:pPr>
        <w:jc w:val="center"/>
      </w:pPr>
      <w:r w:rsidRPr="004D3640">
        <w:rPr>
          <w:noProof/>
        </w:rPr>
        <w:lastRenderedPageBreak/>
        <w:drawing>
          <wp:inline distT="0" distB="0" distL="0" distR="0" wp14:anchorId="28DA2612" wp14:editId="49743A9D">
            <wp:extent cx="5814060" cy="7732504"/>
            <wp:effectExtent l="0" t="0" r="0" b="1905"/>
            <wp:docPr id="829539842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39842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0170" cy="77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308A" w14:textId="5591DB37" w:rsidR="009168CB" w:rsidRPr="004D3640" w:rsidRDefault="009168CB" w:rsidP="009168CB">
      <w:pPr>
        <w:jc w:val="center"/>
      </w:pPr>
      <w:r w:rsidRPr="004D3640">
        <w:rPr>
          <w:noProof/>
        </w:rPr>
        <w:lastRenderedPageBreak/>
        <w:drawing>
          <wp:inline distT="0" distB="0" distL="0" distR="0" wp14:anchorId="5793A58B" wp14:editId="13271D71">
            <wp:extent cx="6248400" cy="6471178"/>
            <wp:effectExtent l="0" t="0" r="0" b="6350"/>
            <wp:docPr id="1548992554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92554" name="Imagen 1" descr="Interfaz de usuario gráfica, Aplicación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3683" cy="64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8A8C" w14:textId="77777777" w:rsidR="009168CB" w:rsidRPr="004D3640" w:rsidRDefault="009168CB" w:rsidP="009168CB">
      <w:pPr>
        <w:jc w:val="center"/>
      </w:pPr>
    </w:p>
    <w:p w14:paraId="6B485F0F" w14:textId="77777777" w:rsidR="009168CB" w:rsidRPr="004D3640" w:rsidRDefault="009168CB" w:rsidP="009168CB">
      <w:pPr>
        <w:jc w:val="center"/>
      </w:pPr>
    </w:p>
    <w:p w14:paraId="3CE2BF25" w14:textId="77777777" w:rsidR="009168CB" w:rsidRPr="004D3640" w:rsidRDefault="009168CB" w:rsidP="009168CB">
      <w:pPr>
        <w:jc w:val="center"/>
      </w:pPr>
    </w:p>
    <w:p w14:paraId="562DFE71" w14:textId="77777777" w:rsidR="001015AE" w:rsidRDefault="001015AE" w:rsidP="00B368BA"/>
    <w:p w14:paraId="3F3046C8" w14:textId="77777777" w:rsidR="001015AE" w:rsidRDefault="001015AE" w:rsidP="00B368BA">
      <w:pPr>
        <w:sectPr w:rsidR="001015AE" w:rsidSect="00F42087">
          <w:headerReference w:type="default" r:id="rId18"/>
          <w:footerReference w:type="default" r:id="rId19"/>
          <w:pgSz w:w="12240" w:h="15840" w:code="1"/>
          <w:pgMar w:top="720" w:right="720" w:bottom="720" w:left="720" w:header="567" w:footer="708" w:gutter="0"/>
          <w:cols w:space="708"/>
          <w:docGrid w:linePitch="360"/>
        </w:sectPr>
      </w:pPr>
    </w:p>
    <w:p w14:paraId="3A184E6F" w14:textId="77777777" w:rsidR="00C522A7" w:rsidRPr="00451FD1" w:rsidRDefault="00C522A7" w:rsidP="00C522A7">
      <w:pPr>
        <w:pStyle w:val="Prrafodelista"/>
        <w:numPr>
          <w:ilvl w:val="0"/>
          <w:numId w:val="13"/>
        </w:numPr>
      </w:pPr>
      <w:bookmarkStart w:id="7" w:name="_Toc384046842"/>
      <w:r>
        <w:lastRenderedPageBreak/>
        <w:t>Diagrama Entidad - Relación</w:t>
      </w:r>
      <w:bookmarkEnd w:id="7"/>
    </w:p>
    <w:p w14:paraId="1366E341" w14:textId="77777777" w:rsidR="00A62C1C" w:rsidRDefault="00A62C1C" w:rsidP="00B368BA"/>
    <w:p w14:paraId="6D28FBCB" w14:textId="3DEF97F3" w:rsidR="00C522A7" w:rsidRDefault="009168CB" w:rsidP="00C522A7">
      <w:pPr>
        <w:jc w:val="center"/>
        <w:sectPr w:rsidR="00C522A7" w:rsidSect="00A62C1C">
          <w:pgSz w:w="15840" w:h="12240" w:orient="landscape" w:code="1"/>
          <w:pgMar w:top="720" w:right="720" w:bottom="720" w:left="720" w:header="567" w:footer="708" w:gutter="0"/>
          <w:cols w:space="708"/>
          <w:docGrid w:linePitch="360"/>
        </w:sectPr>
      </w:pPr>
      <w:r w:rsidRPr="009168CB">
        <w:rPr>
          <w:noProof/>
        </w:rPr>
        <w:drawing>
          <wp:inline distT="0" distB="0" distL="0" distR="0" wp14:anchorId="2BA51813" wp14:editId="52C40C72">
            <wp:extent cx="9346175" cy="4373880"/>
            <wp:effectExtent l="0" t="0" r="7620" b="7620"/>
            <wp:docPr id="348358741" name="Imagen 1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8741" name="Imagen 1" descr="Diagrama, Escala de tiemp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51798" cy="437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8A03" w14:textId="77777777" w:rsidR="0007140C" w:rsidRPr="00062693" w:rsidRDefault="0007140C" w:rsidP="0007140C">
      <w:pPr>
        <w:pStyle w:val="Prrafodelista"/>
        <w:numPr>
          <w:ilvl w:val="0"/>
          <w:numId w:val="10"/>
        </w:numPr>
      </w:pPr>
      <w:bookmarkStart w:id="8" w:name="_Toc384046843"/>
      <w:r w:rsidRPr="00062693">
        <w:lastRenderedPageBreak/>
        <w:t>DOCUMENTACIÓN TÉCNICA DEL APLICATIVO</w:t>
      </w:r>
      <w:bookmarkEnd w:id="8"/>
    </w:p>
    <w:p w14:paraId="24CB8B41" w14:textId="77777777" w:rsidR="0007140C" w:rsidRDefault="0007140C" w:rsidP="0007140C">
      <w:bookmarkStart w:id="9" w:name="_Toc384046844"/>
      <w:r>
        <w:t>6.1 Arquitectura de la Solución</w:t>
      </w:r>
    </w:p>
    <w:p w14:paraId="2FAA0140" w14:textId="77777777" w:rsidR="0007140C" w:rsidRDefault="0007140C" w:rsidP="0007140C">
      <w:pPr>
        <w:jc w:val="center"/>
      </w:pPr>
      <w:r>
        <w:rPr>
          <w:noProof/>
          <w:lang w:eastAsia="es-HN" w:bidi="ar-SA"/>
        </w:rPr>
        <w:drawing>
          <wp:inline distT="0" distB="0" distL="0" distR="0" wp14:anchorId="32EB0733" wp14:editId="7D7FFBE0">
            <wp:extent cx="5667375" cy="3543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-2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B66A" w14:textId="77777777" w:rsidR="0007140C" w:rsidRDefault="0007140C" w:rsidP="0007140C"/>
    <w:p w14:paraId="71A8C2E4" w14:textId="77777777" w:rsidR="00526164" w:rsidRDefault="00526164" w:rsidP="0007140C"/>
    <w:p w14:paraId="7249A27B" w14:textId="77777777" w:rsidR="00526164" w:rsidRDefault="00526164" w:rsidP="0007140C"/>
    <w:p w14:paraId="0DEB3A0E" w14:textId="77777777" w:rsidR="00526164" w:rsidRDefault="00526164" w:rsidP="0007140C"/>
    <w:p w14:paraId="141ED7D2" w14:textId="77777777" w:rsidR="00526164" w:rsidRDefault="00526164" w:rsidP="0007140C"/>
    <w:p w14:paraId="7E4A579F" w14:textId="77777777" w:rsidR="00526164" w:rsidRDefault="00526164" w:rsidP="0007140C"/>
    <w:p w14:paraId="051061C8" w14:textId="77777777" w:rsidR="008713AC" w:rsidRDefault="008713AC" w:rsidP="0007140C"/>
    <w:p w14:paraId="6083E23D" w14:textId="77777777" w:rsidR="008713AC" w:rsidRDefault="008713AC" w:rsidP="0007140C"/>
    <w:p w14:paraId="3E8B1AEC" w14:textId="77777777" w:rsidR="008713AC" w:rsidRDefault="008713AC" w:rsidP="0007140C"/>
    <w:p w14:paraId="7994A4A0" w14:textId="77777777" w:rsidR="008713AC" w:rsidRDefault="008713AC" w:rsidP="0007140C"/>
    <w:p w14:paraId="567C869C" w14:textId="77777777" w:rsidR="008713AC" w:rsidRDefault="008713AC" w:rsidP="0007140C"/>
    <w:p w14:paraId="0244EB83" w14:textId="77777777" w:rsidR="008713AC" w:rsidRDefault="008713AC" w:rsidP="0007140C"/>
    <w:p w14:paraId="290BB617" w14:textId="77777777" w:rsidR="0007140C" w:rsidRPr="00526164" w:rsidRDefault="00526164" w:rsidP="0007140C">
      <w:pPr>
        <w:rPr>
          <w:b/>
        </w:rPr>
      </w:pPr>
      <w:r w:rsidRPr="00526164">
        <w:rPr>
          <w:b/>
        </w:rPr>
        <w:lastRenderedPageBreak/>
        <w:t xml:space="preserve">6.2 </w:t>
      </w:r>
      <w:r w:rsidR="0007140C" w:rsidRPr="00526164">
        <w:rPr>
          <w:b/>
        </w:rPr>
        <w:t>Formularios</w:t>
      </w:r>
      <w:bookmarkEnd w:id="9"/>
    </w:p>
    <w:p w14:paraId="41555E5C" w14:textId="77777777" w:rsidR="0007140C" w:rsidRPr="00E621FF" w:rsidRDefault="0007140C" w:rsidP="0007140C">
      <w:bookmarkStart w:id="10" w:name="_Toc384046845"/>
      <w:r>
        <w:t>Inicio de Sesión, Interface Principal y Menú de Usuario.</w:t>
      </w:r>
      <w:bookmarkEnd w:id="10"/>
    </w:p>
    <w:p w14:paraId="0311BD47" w14:textId="77777777" w:rsidR="0007140C" w:rsidRDefault="0007140C" w:rsidP="0007140C">
      <w:pPr>
        <w:spacing w:line="360" w:lineRule="auto"/>
        <w:jc w:val="both"/>
      </w:pPr>
      <w:r>
        <w:t>Incluir por cada formulario, la especificación técnica y funcional de cada objeto incluido en el mismo así como su diagrama de flujo correspondiente, sus validaciones y reglas de negocio.</w:t>
      </w:r>
    </w:p>
    <w:p w14:paraId="5A96F5B4" w14:textId="77777777" w:rsidR="00526164" w:rsidRDefault="00526164" w:rsidP="00526164">
      <w:pPr>
        <w:spacing w:line="360" w:lineRule="auto"/>
        <w:jc w:val="both"/>
        <w:rPr>
          <w:b/>
        </w:rPr>
      </w:pPr>
      <w:r w:rsidRPr="00B90338">
        <w:rPr>
          <w:b/>
        </w:rPr>
        <w:t>Iniciar Nueva Sesión en Sistema PPEBI.</w:t>
      </w:r>
    </w:p>
    <w:p w14:paraId="6C5CDAF9" w14:textId="77777777" w:rsidR="00526164" w:rsidRDefault="00526164" w:rsidP="00526164">
      <w:pPr>
        <w:spacing w:after="0" w:line="240" w:lineRule="auto"/>
        <w:jc w:val="center"/>
      </w:pP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EEC41A" wp14:editId="2FE5D983">
                <wp:simplePos x="0" y="0"/>
                <wp:positionH relativeFrom="column">
                  <wp:posOffset>817245</wp:posOffset>
                </wp:positionH>
                <wp:positionV relativeFrom="paragraph">
                  <wp:posOffset>2010410</wp:posOffset>
                </wp:positionV>
                <wp:extent cx="1754505" cy="0"/>
                <wp:effectExtent l="0" t="95250" r="0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450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B69FD92">
              <v:shapetype id="_x0000_t32" coordsize="21600,21600" o:oned="t" filled="f" o:spt="32" path="m,l21600,21600e" w14:anchorId="3E6EFD7B">
                <v:path fillok="f" arrowok="t" o:connecttype="none"/>
                <o:lock v:ext="edit" shapetype="t"/>
              </v:shapetype>
              <v:shape id="Conector recto de flecha 24" style="position:absolute;margin-left:64.35pt;margin-top:158.3pt;width:138.1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">
                <v:stroke endarrow="block"/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D635AF" wp14:editId="77D62BCD">
                <wp:simplePos x="0" y="0"/>
                <wp:positionH relativeFrom="column">
                  <wp:posOffset>520997</wp:posOffset>
                </wp:positionH>
                <wp:positionV relativeFrom="paragraph">
                  <wp:posOffset>1853903</wp:posOffset>
                </wp:positionV>
                <wp:extent cx="304800" cy="304800"/>
                <wp:effectExtent l="0" t="0" r="19050" b="19050"/>
                <wp:wrapNone/>
                <wp:docPr id="23" name="Co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B8E5F" w14:textId="77777777" w:rsidR="00526164" w:rsidRPr="005D0B3E" w:rsidRDefault="00526164" w:rsidP="00526164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16B0F57">
              <v:shapetype id="_x0000_t120" coordsize="21600,21600" o:spt="120" path="m10800,qx,10800,10800,21600,21600,10800,10800,xe" w14:anchorId="1FD635AF">
                <v:path textboxrect="3163,3163,18437,18437" gradientshapeok="t" o:connecttype="custom" o:connectlocs="10800,0;3163,3163;0,10800;3163,18437;10800,21600;18437,18437;21600,10800;18437,3163"/>
              </v:shapetype>
              <v:shape id="Conector 23" style="position:absolute;left:0;text-align:left;margin-left:41pt;margin-top:146pt;width:24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01]" strokecolor="black [3200]" strokeweight="1.5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">
                <v:textbox>
                  <w:txbxContent>
                    <w:p w:rsidRPr="005D0B3E" w:rsidR="00526164" w:rsidP="00526164" w:rsidRDefault="00526164" w14:paraId="29B4EA11" w14:textId="77777777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5B3E46" wp14:editId="3D70E55D">
                <wp:simplePos x="0" y="0"/>
                <wp:positionH relativeFrom="column">
                  <wp:posOffset>4838700</wp:posOffset>
                </wp:positionH>
                <wp:positionV relativeFrom="paragraph">
                  <wp:posOffset>1701165</wp:posOffset>
                </wp:positionV>
                <wp:extent cx="1430655" cy="0"/>
                <wp:effectExtent l="0" t="95250" r="0" b="952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065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0ECC3FA">
              <v:shape id="Conector recto de flecha 22" style="position:absolute;margin-left:381pt;margin-top:133.95pt;width:112.65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" w14:anchorId="7224A933">
                <v:stroke endarrow="block"/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1BE3D9" wp14:editId="5C00C51C">
                <wp:simplePos x="0" y="0"/>
                <wp:positionH relativeFrom="column">
                  <wp:posOffset>6271079</wp:posOffset>
                </wp:positionH>
                <wp:positionV relativeFrom="paragraph">
                  <wp:posOffset>1546382</wp:posOffset>
                </wp:positionV>
                <wp:extent cx="304800" cy="304800"/>
                <wp:effectExtent l="0" t="0" r="19050" b="19050"/>
                <wp:wrapNone/>
                <wp:docPr id="21" name="Co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5922BE" w14:textId="77777777" w:rsidR="00526164" w:rsidRPr="005D0B3E" w:rsidRDefault="00526164" w:rsidP="00526164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BE1C392">
              <v:shape id="Conector 21" style="position:absolute;left:0;text-align:left;margin-left:493.8pt;margin-top:121.75pt;width:24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7" fillcolor="white [3201]" strokecolor="black [3200]" strokeweight="1.5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" w14:anchorId="2F1BE3D9">
                <v:textbox>
                  <w:txbxContent>
                    <w:p w:rsidRPr="005D0B3E" w:rsidR="00526164" w:rsidP="00526164" w:rsidRDefault="00526164" w14:paraId="78941E47" w14:textId="77777777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96B5BD" wp14:editId="44C6E316">
                <wp:simplePos x="0" y="0"/>
                <wp:positionH relativeFrom="column">
                  <wp:posOffset>513080</wp:posOffset>
                </wp:positionH>
                <wp:positionV relativeFrom="paragraph">
                  <wp:posOffset>1539240</wp:posOffset>
                </wp:positionV>
                <wp:extent cx="304800" cy="304800"/>
                <wp:effectExtent l="0" t="0" r="19050" b="19050"/>
                <wp:wrapNone/>
                <wp:docPr id="19" name="Co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89DAD" w14:textId="77777777" w:rsidR="00526164" w:rsidRPr="005D0B3E" w:rsidRDefault="00526164" w:rsidP="00526164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4183F40">
              <v:shape id="Conector 19" style="position:absolute;left:0;text-align:left;margin-left:40.4pt;margin-top:121.2pt;width:24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8" fillcolor="white [3201]" strokecolor="black [3200]" strokeweight="1.5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" w14:anchorId="2496B5BD">
                <v:textbox>
                  <w:txbxContent>
                    <w:p w:rsidRPr="005D0B3E" w:rsidR="00526164" w:rsidP="00526164" w:rsidRDefault="00526164" w14:paraId="2598DEE6" w14:textId="77777777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028B27" wp14:editId="05A10793">
                <wp:simplePos x="0" y="0"/>
                <wp:positionH relativeFrom="column">
                  <wp:posOffset>809856</wp:posOffset>
                </wp:positionH>
                <wp:positionV relativeFrom="paragraph">
                  <wp:posOffset>1696093</wp:posOffset>
                </wp:positionV>
                <wp:extent cx="1754505" cy="0"/>
                <wp:effectExtent l="0" t="95250" r="0" b="952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450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F0E9B5D">
              <v:shape id="Conector recto de flecha 20" style="position:absolute;margin-left:63.75pt;margin-top:133.55pt;width:138.1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" w14:anchorId="144EEFF7">
                <v:stroke endarrow="block"/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AC52EB" wp14:editId="26F5C3E9">
                <wp:simplePos x="0" y="0"/>
                <wp:positionH relativeFrom="column">
                  <wp:posOffset>4708525</wp:posOffset>
                </wp:positionH>
                <wp:positionV relativeFrom="paragraph">
                  <wp:posOffset>1262380</wp:posOffset>
                </wp:positionV>
                <wp:extent cx="1430655" cy="0"/>
                <wp:effectExtent l="0" t="95250" r="0" b="952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065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F83216E">
              <v:shape id="Conector recto de flecha 18" style="position:absolute;margin-left:370.75pt;margin-top:99.4pt;width:112.6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" w14:anchorId="451F3381">
                <v:stroke endarrow="block"/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698083" wp14:editId="1373E447">
                <wp:simplePos x="0" y="0"/>
                <wp:positionH relativeFrom="column">
                  <wp:posOffset>6141044</wp:posOffset>
                </wp:positionH>
                <wp:positionV relativeFrom="paragraph">
                  <wp:posOffset>1107934</wp:posOffset>
                </wp:positionV>
                <wp:extent cx="304800" cy="304800"/>
                <wp:effectExtent l="0" t="0" r="19050" b="19050"/>
                <wp:wrapNone/>
                <wp:docPr id="17" name="Co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B5822" w14:textId="77777777" w:rsidR="00526164" w:rsidRPr="005D0B3E" w:rsidRDefault="00526164" w:rsidP="00526164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4C3026C">
              <v:shape id="Conector 17" style="position:absolute;left:0;text-align:left;margin-left:483.55pt;margin-top:87.25pt;width:24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9" fillcolor="white [3201]" strokecolor="black [3200]" strokeweight="1.5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" w14:anchorId="3D698083">
                <v:textbox>
                  <w:txbxContent>
                    <w:p w:rsidRPr="005D0B3E" w:rsidR="00526164" w:rsidP="00526164" w:rsidRDefault="00526164" w14:paraId="279935FF" w14:textId="77777777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094498" wp14:editId="5E995C06">
                <wp:simplePos x="0" y="0"/>
                <wp:positionH relativeFrom="column">
                  <wp:posOffset>4693722</wp:posOffset>
                </wp:positionH>
                <wp:positionV relativeFrom="paragraph">
                  <wp:posOffset>849902</wp:posOffset>
                </wp:positionV>
                <wp:extent cx="1430977" cy="0"/>
                <wp:effectExtent l="0" t="95250" r="0" b="952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0977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8EA1A1D">
              <v:shape id="Conector recto de flecha 16" style="position:absolute;margin-left:369.6pt;margin-top:66.9pt;width:112.7pt;height:0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" w14:anchorId="2E1F8C41">
                <v:stroke endarrow="block"/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6C4618" wp14:editId="20C9E07C">
                <wp:simplePos x="0" y="0"/>
                <wp:positionH relativeFrom="column">
                  <wp:posOffset>6125742</wp:posOffset>
                </wp:positionH>
                <wp:positionV relativeFrom="paragraph">
                  <wp:posOffset>695170</wp:posOffset>
                </wp:positionV>
                <wp:extent cx="304800" cy="304800"/>
                <wp:effectExtent l="0" t="0" r="19050" b="19050"/>
                <wp:wrapNone/>
                <wp:docPr id="14" name="Co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B5B5E" w14:textId="77777777" w:rsidR="00526164" w:rsidRPr="005D0B3E" w:rsidRDefault="00526164" w:rsidP="00526164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E898467">
              <v:shape id="Conector 14" style="position:absolute;left:0;text-align:left;margin-left:482.35pt;margin-top:54.75pt;width:24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0" fillcolor="white [3201]" strokecolor="black [3200]" strokeweight="1.5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" w14:anchorId="3C6C4618">
                <v:textbox>
                  <w:txbxContent>
                    <w:p w:rsidRPr="005D0B3E" w:rsidR="00526164" w:rsidP="00526164" w:rsidRDefault="00526164" w14:paraId="18F999B5" w14:textId="77777777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B5BFBF" wp14:editId="068A0644">
                <wp:simplePos x="0" y="0"/>
                <wp:positionH relativeFrom="column">
                  <wp:posOffset>1150620</wp:posOffset>
                </wp:positionH>
                <wp:positionV relativeFrom="paragraph">
                  <wp:posOffset>1096645</wp:posOffset>
                </wp:positionV>
                <wp:extent cx="1754505" cy="0"/>
                <wp:effectExtent l="0" t="95250" r="0" b="952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450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6835721">
              <v:shape id="Conector recto de flecha 13" style="position:absolute;margin-left:90.6pt;margin-top:86.35pt;width:138.1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" w14:anchorId="200DD823">
                <v:stroke endarrow="block"/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F0630" wp14:editId="593D5513">
                <wp:simplePos x="0" y="0"/>
                <wp:positionH relativeFrom="column">
                  <wp:posOffset>854075</wp:posOffset>
                </wp:positionH>
                <wp:positionV relativeFrom="paragraph">
                  <wp:posOffset>940418</wp:posOffset>
                </wp:positionV>
                <wp:extent cx="304800" cy="304800"/>
                <wp:effectExtent l="0" t="0" r="19050" b="19050"/>
                <wp:wrapNone/>
                <wp:docPr id="12" name="Co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3BE29" w14:textId="77777777" w:rsidR="00526164" w:rsidRPr="005D0B3E" w:rsidRDefault="00526164" w:rsidP="00526164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2FF7153">
              <v:shape id="Conector 12" style="position:absolute;left:0;text-align:left;margin-left:67.25pt;margin-top:74.05pt;width:24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1" fillcolor="white [3201]" strokecolor="black [3200]" strokeweight="1.5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" w14:anchorId="781F0630">
                <v:textbox>
                  <w:txbxContent>
                    <w:p w:rsidRPr="005D0B3E" w:rsidR="00526164" w:rsidP="00526164" w:rsidRDefault="00526164" w14:paraId="5FCD5EC4" w14:textId="77777777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F59AA3" wp14:editId="093A25CD">
                <wp:simplePos x="0" y="0"/>
                <wp:positionH relativeFrom="column">
                  <wp:posOffset>1150620</wp:posOffset>
                </wp:positionH>
                <wp:positionV relativeFrom="paragraph">
                  <wp:posOffset>786130</wp:posOffset>
                </wp:positionV>
                <wp:extent cx="1754505" cy="0"/>
                <wp:effectExtent l="0" t="95250" r="0" b="952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450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0C8752B">
              <v:shape id="Conector recto de flecha 11" style="position:absolute;margin-left:90.6pt;margin-top:61.9pt;width:138.1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" w14:anchorId="24AC459F">
                <v:stroke endarrow="block"/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8E0FF" wp14:editId="336C60F7">
                <wp:simplePos x="0" y="0"/>
                <wp:positionH relativeFrom="column">
                  <wp:posOffset>854075</wp:posOffset>
                </wp:positionH>
                <wp:positionV relativeFrom="paragraph">
                  <wp:posOffset>629302</wp:posOffset>
                </wp:positionV>
                <wp:extent cx="304800" cy="304800"/>
                <wp:effectExtent l="0" t="0" r="19050" b="19050"/>
                <wp:wrapNone/>
                <wp:docPr id="8" name="Co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9A1BC" w14:textId="77777777" w:rsidR="00526164" w:rsidRPr="005D0B3E" w:rsidRDefault="00526164" w:rsidP="00526164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5D0B3E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5B9F48F">
              <v:shape id="Conector 8" style="position:absolute;left:0;text-align:left;margin-left:67.25pt;margin-top:49.55pt;width:24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2" fillcolor="white [3201]" strokecolor="black [3200]" strokeweight="1.5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" w14:anchorId="16C8E0FF">
                <v:textbox>
                  <w:txbxContent>
                    <w:p w:rsidRPr="005D0B3E" w:rsidR="00526164" w:rsidP="00526164" w:rsidRDefault="00526164" w14:paraId="649841BE" w14:textId="77777777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</w:rPr>
                      </w:pPr>
                      <w:r w:rsidRPr="005D0B3E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HN" w:bidi="ar-SA"/>
        </w:rPr>
        <w:drawing>
          <wp:inline distT="0" distB="0" distL="0" distR="0" wp14:anchorId="5FD0C4C3" wp14:editId="67194F4B">
            <wp:extent cx="3467100" cy="2133600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7878" w14:textId="77777777" w:rsidR="00526164" w:rsidRDefault="00526164" w:rsidP="00526164">
      <w:pPr>
        <w:spacing w:after="0" w:line="240" w:lineRule="auto"/>
        <w:jc w:val="center"/>
      </w:pPr>
      <w:r>
        <w:t>Figura 1. Formulario de Inicio de Sesión al Aplicativo.</w:t>
      </w:r>
    </w:p>
    <w:p w14:paraId="3A9F70BB" w14:textId="77777777" w:rsidR="00526164" w:rsidRDefault="00526164" w:rsidP="00526164">
      <w:pPr>
        <w:spacing w:line="360" w:lineRule="auto"/>
        <w:jc w:val="both"/>
      </w:pPr>
    </w:p>
    <w:p w14:paraId="11B4874F" w14:textId="77777777" w:rsidR="00526164" w:rsidRDefault="00526164" w:rsidP="00526164">
      <w:pPr>
        <w:spacing w:after="0" w:line="240" w:lineRule="auto"/>
        <w:jc w:val="both"/>
      </w:pPr>
      <w:r>
        <w:t>Nombre Formulario: [Nombre Técnico del Formulario/Nombre Descriptivo del Formulario]</w:t>
      </w:r>
    </w:p>
    <w:p w14:paraId="55B79F37" w14:textId="77777777" w:rsidR="00526164" w:rsidRDefault="00526164" w:rsidP="00526164">
      <w:pPr>
        <w:spacing w:after="0" w:line="240" w:lineRule="auto"/>
        <w:jc w:val="both"/>
      </w:pPr>
      <w:r>
        <w:t>Módulo del Aplicativo: [Nombre Módulo del Aplicativo]</w:t>
      </w:r>
    </w:p>
    <w:p w14:paraId="0063DFB2" w14:textId="77777777" w:rsidR="00526164" w:rsidRDefault="00526164" w:rsidP="00526164">
      <w:pPr>
        <w:spacing w:after="0" w:line="240" w:lineRule="auto"/>
        <w:jc w:val="both"/>
      </w:pPr>
      <w:r>
        <w:t>Descripción Funcional: [Descripción de la función u objetivo del formulario en el aplicativo]</w:t>
      </w:r>
    </w:p>
    <w:tbl>
      <w:tblPr>
        <w:tblW w:w="10201" w:type="dxa"/>
        <w:jc w:val="center"/>
        <w:shd w:val="clear" w:color="auto" w:fill="FFFFFF" w:themeFill="background1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1"/>
        <w:gridCol w:w="1984"/>
        <w:gridCol w:w="1559"/>
        <w:gridCol w:w="2977"/>
        <w:gridCol w:w="3260"/>
      </w:tblGrid>
      <w:tr w:rsidR="00526164" w:rsidRPr="0096653A" w14:paraId="167146D8" w14:textId="77777777" w:rsidTr="00526164">
        <w:trPr>
          <w:trHeight w:val="263"/>
          <w:tblHeader/>
          <w:jc w:val="center"/>
        </w:trPr>
        <w:tc>
          <w:tcPr>
            <w:tcW w:w="421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1289538F" w14:textId="77777777" w:rsidR="00526164" w:rsidRPr="0096653A" w:rsidRDefault="00526164" w:rsidP="00526164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No</w:t>
            </w:r>
          </w:p>
        </w:tc>
        <w:tc>
          <w:tcPr>
            <w:tcW w:w="3543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395748A7" w14:textId="77777777" w:rsidR="00526164" w:rsidRPr="0096653A" w:rsidRDefault="00526164" w:rsidP="00526164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Nombre Objeto</w:t>
            </w:r>
          </w:p>
        </w:tc>
        <w:tc>
          <w:tcPr>
            <w:tcW w:w="2977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648AFD3F" w14:textId="77777777" w:rsidR="00526164" w:rsidRPr="0096653A" w:rsidRDefault="00526164" w:rsidP="00526164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Procedimientos</w:t>
            </w:r>
          </w:p>
        </w:tc>
        <w:tc>
          <w:tcPr>
            <w:tcW w:w="3260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43225059" w14:textId="77777777" w:rsidR="00526164" w:rsidRPr="0096653A" w:rsidRDefault="00526164" w:rsidP="00526164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Validaciones</w:t>
            </w:r>
          </w:p>
        </w:tc>
      </w:tr>
      <w:tr w:rsidR="00526164" w:rsidRPr="0096653A" w14:paraId="1218DA4B" w14:textId="77777777" w:rsidTr="00526164">
        <w:trPr>
          <w:trHeight w:val="273"/>
          <w:tblHeader/>
          <w:jc w:val="center"/>
        </w:trPr>
        <w:tc>
          <w:tcPr>
            <w:tcW w:w="421" w:type="dxa"/>
            <w:vMerge/>
            <w:tcBorders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244061" w:themeFill="accent1" w:themeFillShade="80"/>
            <w:vAlign w:val="center"/>
          </w:tcPr>
          <w:p w14:paraId="12B77E26" w14:textId="77777777" w:rsidR="00526164" w:rsidRPr="0096653A" w:rsidRDefault="00526164" w:rsidP="00526164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</w:p>
        </w:tc>
        <w:tc>
          <w:tcPr>
            <w:tcW w:w="19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246F3BB1" w14:textId="77777777" w:rsidR="00526164" w:rsidRDefault="00526164" w:rsidP="00526164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Técnico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5A51BE81" w14:textId="77777777" w:rsidR="00526164" w:rsidRDefault="00526164" w:rsidP="00526164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Etiqueta</w:t>
            </w:r>
          </w:p>
        </w:tc>
        <w:tc>
          <w:tcPr>
            <w:tcW w:w="2977" w:type="dxa"/>
            <w:vMerge/>
            <w:tcBorders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244061" w:themeFill="accent1" w:themeFillShade="80"/>
            <w:vAlign w:val="center"/>
          </w:tcPr>
          <w:p w14:paraId="0D064677" w14:textId="77777777" w:rsidR="00526164" w:rsidRPr="0096653A" w:rsidRDefault="00526164" w:rsidP="00526164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</w:p>
        </w:tc>
        <w:tc>
          <w:tcPr>
            <w:tcW w:w="3260" w:type="dxa"/>
            <w:vMerge/>
            <w:tcBorders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244061" w:themeFill="accent1" w:themeFillShade="80"/>
            <w:vAlign w:val="center"/>
          </w:tcPr>
          <w:p w14:paraId="44C9F06A" w14:textId="77777777" w:rsidR="00526164" w:rsidRPr="0096653A" w:rsidRDefault="00526164" w:rsidP="00526164">
            <w:pPr>
              <w:spacing w:after="0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</w:p>
        </w:tc>
      </w:tr>
      <w:tr w:rsidR="00526164" w:rsidRPr="0096653A" w14:paraId="07FE87B7" w14:textId="77777777" w:rsidTr="00526164">
        <w:trPr>
          <w:trHeight w:val="345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E7B232B" w14:textId="77777777" w:rsidR="00526164" w:rsidRPr="0096653A" w:rsidRDefault="00526164" w:rsidP="00526164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1.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01241B" w14:textId="77777777" w:rsidR="00526164" w:rsidRPr="0096653A" w:rsidRDefault="00526164" w:rsidP="00526164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lblUsuario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D2E07A" w14:textId="77777777" w:rsidR="00526164" w:rsidRPr="0096653A" w:rsidRDefault="00526164" w:rsidP="00526164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Usuario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FFA526E" w14:textId="77777777" w:rsidR="00526164" w:rsidRPr="0096653A" w:rsidRDefault="00526164" w:rsidP="00526164">
            <w:pPr>
              <w:spacing w:after="0" w:line="240" w:lineRule="auto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13922F3" w14:textId="77777777" w:rsidR="00526164" w:rsidRPr="009B0A5F" w:rsidRDefault="00526164" w:rsidP="00526164">
            <w:pPr>
              <w:spacing w:after="0" w:line="240" w:lineRule="auto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  <w:tr w:rsidR="00526164" w:rsidRPr="0096653A" w14:paraId="19413600" w14:textId="77777777" w:rsidTr="00526164">
        <w:trPr>
          <w:trHeight w:val="345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AA93D3D" w14:textId="77777777" w:rsidR="00526164" w:rsidRDefault="00526164" w:rsidP="00526164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2.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9F369F" w14:textId="77777777" w:rsidR="00526164" w:rsidRPr="0096653A" w:rsidRDefault="00526164" w:rsidP="00526164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txtUsuario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BFF51AB" w14:textId="77777777" w:rsidR="00526164" w:rsidRPr="0096653A" w:rsidRDefault="00526164" w:rsidP="00526164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Usuario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ECFA25" w14:textId="77777777" w:rsidR="00526164" w:rsidRPr="0096653A" w:rsidRDefault="00526164" w:rsidP="00526164">
            <w:pPr>
              <w:spacing w:after="0" w:line="240" w:lineRule="auto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mdlProcedimientos.proVerificaUsuario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A451BEE" w14:textId="77777777" w:rsidR="00526164" w:rsidRDefault="00526164" w:rsidP="0052616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ind w:left="355"/>
              <w:jc w:val="both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Valor requerido.</w:t>
            </w:r>
          </w:p>
          <w:p w14:paraId="584D6608" w14:textId="77777777" w:rsidR="00526164" w:rsidRDefault="00526164" w:rsidP="0052616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ind w:left="355"/>
              <w:jc w:val="both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Verificar si el usuario está registrado.</w:t>
            </w:r>
          </w:p>
          <w:p w14:paraId="2C502251" w14:textId="77777777" w:rsidR="00526164" w:rsidRPr="00967216" w:rsidRDefault="00526164" w:rsidP="00526164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ind w:left="355"/>
              <w:jc w:val="both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Sensitivo a mayúsculas y minúsculas.</w:t>
            </w:r>
          </w:p>
        </w:tc>
      </w:tr>
      <w:tr w:rsidR="00526164" w:rsidRPr="0096653A" w14:paraId="4BBED996" w14:textId="77777777" w:rsidTr="00526164">
        <w:trPr>
          <w:trHeight w:val="345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C156CB" w14:textId="77777777" w:rsidR="00526164" w:rsidRDefault="00526164" w:rsidP="00526164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2B9DD0" w14:textId="77777777" w:rsidR="00526164" w:rsidRPr="0096653A" w:rsidRDefault="00526164" w:rsidP="00526164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51F5FA" w14:textId="77777777" w:rsidR="00526164" w:rsidRPr="0096653A" w:rsidRDefault="00526164" w:rsidP="00526164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56413F" w14:textId="77777777" w:rsidR="00526164" w:rsidRPr="0096653A" w:rsidRDefault="00526164" w:rsidP="00526164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C120E64" w14:textId="77777777" w:rsidR="00526164" w:rsidRPr="0096653A" w:rsidRDefault="00526164" w:rsidP="00526164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</w:tbl>
    <w:p w14:paraId="73AE1F5D" w14:textId="77777777" w:rsidR="00526164" w:rsidRDefault="00526164" w:rsidP="00526164"/>
    <w:p w14:paraId="79F624BF" w14:textId="77777777" w:rsidR="00526164" w:rsidRDefault="00526164" w:rsidP="00526164">
      <w:pPr>
        <w:spacing w:after="0" w:line="240" w:lineRule="auto"/>
      </w:pPr>
      <w:r>
        <w:br w:type="page"/>
      </w:r>
    </w:p>
    <w:p w14:paraId="72ECBE3A" w14:textId="77777777" w:rsidR="00526164" w:rsidRDefault="00526164" w:rsidP="00526164">
      <w:r>
        <w:lastRenderedPageBreak/>
        <w:t>Diagrama de Flujo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36"/>
        <w:gridCol w:w="5036"/>
      </w:tblGrid>
      <w:tr w:rsidR="00526164" w14:paraId="5D2D7C2D" w14:textId="77777777" w:rsidTr="00526164">
        <w:trPr>
          <w:trHeight w:val="376"/>
        </w:trPr>
        <w:tc>
          <w:tcPr>
            <w:tcW w:w="50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7F4AA73C" w14:textId="77777777" w:rsidR="00526164" w:rsidRPr="00CA2C57" w:rsidRDefault="00526164" w:rsidP="00526164">
            <w:pPr>
              <w:jc w:val="center"/>
              <w:rPr>
                <w:rFonts w:cs="Arial"/>
                <w:b/>
                <w:bCs/>
                <w:color w:val="FFFFFF" w:themeColor="background1"/>
                <w:lang w:eastAsia="es-HN"/>
              </w:rPr>
            </w:pPr>
            <w:r w:rsidRPr="00CA2C57">
              <w:rPr>
                <w:rFonts w:cs="Arial"/>
                <w:b/>
                <w:bCs/>
                <w:color w:val="FFFFFF" w:themeColor="background1"/>
                <w:lang w:eastAsia="es-HN"/>
              </w:rPr>
              <w:t>Diagrama de Flujo</w:t>
            </w:r>
          </w:p>
        </w:tc>
        <w:tc>
          <w:tcPr>
            <w:tcW w:w="50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6DFEA5DA" w14:textId="77777777" w:rsidR="00526164" w:rsidRPr="00CA2C57" w:rsidRDefault="00526164" w:rsidP="00526164">
            <w:pPr>
              <w:jc w:val="center"/>
              <w:rPr>
                <w:rFonts w:cs="Arial"/>
                <w:b/>
                <w:bCs/>
                <w:color w:val="FFFFFF" w:themeColor="background1"/>
                <w:lang w:eastAsia="es-HN"/>
              </w:rPr>
            </w:pPr>
            <w:r w:rsidRPr="00CA2C57">
              <w:rPr>
                <w:rFonts w:cs="Arial"/>
                <w:b/>
                <w:bCs/>
                <w:color w:val="FFFFFF" w:themeColor="background1"/>
                <w:lang w:eastAsia="es-HN"/>
              </w:rPr>
              <w:t>Descripción Breve</w:t>
            </w:r>
          </w:p>
        </w:tc>
      </w:tr>
      <w:tr w:rsidR="00526164" w14:paraId="5E6AAC4B" w14:textId="77777777" w:rsidTr="00526164">
        <w:trPr>
          <w:trHeight w:val="11040"/>
        </w:trPr>
        <w:tc>
          <w:tcPr>
            <w:tcW w:w="5036" w:type="dxa"/>
            <w:tcBorders>
              <w:top w:val="single" w:sz="4" w:space="0" w:color="auto"/>
            </w:tcBorders>
            <w:vAlign w:val="center"/>
          </w:tcPr>
          <w:p w14:paraId="3501BE6A" w14:textId="77777777" w:rsidR="00526164" w:rsidRDefault="00A56FD1" w:rsidP="00526164">
            <w:pPr>
              <w:jc w:val="center"/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  <w:lang w:eastAsia="en-US" w:bidi="en-US"/>
              </w:rPr>
              <w:pict w14:anchorId="5103E402">
                <v:shape id="_x0000_i1026" type="#_x0000_t75" style="width:123.95pt;height:536.55pt">
                  <v:imagedata r:id="rId23" o:title=""/>
                </v:shape>
              </w:pict>
            </w:r>
          </w:p>
        </w:tc>
        <w:tc>
          <w:tcPr>
            <w:tcW w:w="5036" w:type="dxa"/>
            <w:tcBorders>
              <w:top w:val="single" w:sz="4" w:space="0" w:color="auto"/>
            </w:tcBorders>
          </w:tcPr>
          <w:p w14:paraId="1EF2A9D9" w14:textId="77777777" w:rsidR="00526164" w:rsidRPr="00CA2C57" w:rsidRDefault="00526164" w:rsidP="00526164"/>
        </w:tc>
      </w:tr>
    </w:tbl>
    <w:p w14:paraId="3D609782" w14:textId="77777777" w:rsidR="00526164" w:rsidRDefault="00526164" w:rsidP="00526164"/>
    <w:p w14:paraId="3DA11D09" w14:textId="77777777" w:rsidR="00526164" w:rsidRPr="00526164" w:rsidRDefault="00526164" w:rsidP="00526164">
      <w:pPr>
        <w:rPr>
          <w:b/>
        </w:rPr>
      </w:pPr>
      <w:bookmarkStart w:id="11" w:name="_Toc384046846"/>
      <w:r w:rsidRPr="00526164">
        <w:rPr>
          <w:b/>
        </w:rPr>
        <w:lastRenderedPageBreak/>
        <w:t>Entrada y Mantenimiento de Datos</w:t>
      </w:r>
      <w:bookmarkEnd w:id="11"/>
    </w:p>
    <w:p w14:paraId="68E3AEB2" w14:textId="77777777" w:rsidR="00526164" w:rsidRPr="000F1902" w:rsidRDefault="00526164" w:rsidP="00526164">
      <w:r>
        <w:t xml:space="preserve">Incluir por cada formulario, la especificación técnica y funcional de cada </w:t>
      </w:r>
      <w:r w:rsidR="0050756E">
        <w:t>objeto incluido en el mismo, digrama de flujo para cada uno.</w:t>
      </w:r>
    </w:p>
    <w:p w14:paraId="01B1C6FF" w14:textId="77777777" w:rsidR="00526164" w:rsidRPr="00526164" w:rsidRDefault="00526164" w:rsidP="00526164">
      <w:pPr>
        <w:rPr>
          <w:b/>
        </w:rPr>
      </w:pPr>
      <w:bookmarkStart w:id="12" w:name="_Toc384046847"/>
      <w:r w:rsidRPr="00526164">
        <w:rPr>
          <w:b/>
        </w:rPr>
        <w:t>Proceso de Datos</w:t>
      </w:r>
      <w:bookmarkEnd w:id="12"/>
    </w:p>
    <w:p w14:paraId="1C2BE06F" w14:textId="77777777" w:rsidR="0050756E" w:rsidRPr="000F1902" w:rsidRDefault="0050756E" w:rsidP="0050756E">
      <w:bookmarkStart w:id="13" w:name="_Toc384046848"/>
      <w:r>
        <w:t>Incluir por cada formulario, la especificación técnica y funcional de cada objeto incluido en el mismo, digrama de flujo para cada uno.</w:t>
      </w:r>
    </w:p>
    <w:p w14:paraId="5A4DB3DA" w14:textId="77777777" w:rsidR="00526164" w:rsidRPr="00526164" w:rsidRDefault="00526164" w:rsidP="00526164">
      <w:pPr>
        <w:rPr>
          <w:b/>
        </w:rPr>
      </w:pPr>
      <w:r w:rsidRPr="00526164">
        <w:rPr>
          <w:b/>
        </w:rPr>
        <w:t>Consultas y Búsquedas de Datos</w:t>
      </w:r>
      <w:bookmarkEnd w:id="13"/>
    </w:p>
    <w:p w14:paraId="71F9A582" w14:textId="77777777" w:rsidR="0050756E" w:rsidRPr="000F1902" w:rsidRDefault="0050756E" w:rsidP="0050756E">
      <w:bookmarkStart w:id="14" w:name="_Toc384046849"/>
      <w:r>
        <w:t>Incluir por cada formulario, la especificación técnica y funcional de cada objeto incluido en el mismo, digrama de flujo para cada uno.</w:t>
      </w:r>
    </w:p>
    <w:p w14:paraId="114F5AF9" w14:textId="77777777" w:rsidR="00526164" w:rsidRPr="00526164" w:rsidRDefault="00526164" w:rsidP="00526164">
      <w:pPr>
        <w:rPr>
          <w:b/>
        </w:rPr>
      </w:pPr>
      <w:r w:rsidRPr="00526164">
        <w:rPr>
          <w:b/>
        </w:rPr>
        <w:t>Parámetros y Configuraciones</w:t>
      </w:r>
      <w:bookmarkEnd w:id="14"/>
    </w:p>
    <w:p w14:paraId="2C61C7EB" w14:textId="77777777" w:rsidR="0050756E" w:rsidRPr="000F1902" w:rsidRDefault="0050756E" w:rsidP="0050756E">
      <w:bookmarkStart w:id="15" w:name="_Toc384046850"/>
      <w:r>
        <w:t>Incluir por cada formulario, la especificación técnica y funcional de cada objeto incluido en el mismo, digrama de flujo para cada uno.</w:t>
      </w:r>
    </w:p>
    <w:p w14:paraId="3E3F4475" w14:textId="77777777" w:rsidR="00526164" w:rsidRPr="00526164" w:rsidRDefault="00526164" w:rsidP="00526164">
      <w:pPr>
        <w:rPr>
          <w:b/>
        </w:rPr>
      </w:pPr>
      <w:r w:rsidRPr="00526164">
        <w:rPr>
          <w:b/>
        </w:rPr>
        <w:t>Seguridad del Aplicativo</w:t>
      </w:r>
      <w:bookmarkEnd w:id="15"/>
    </w:p>
    <w:p w14:paraId="1C321E4A" w14:textId="77777777" w:rsidR="0050756E" w:rsidRPr="000F1902" w:rsidRDefault="0050756E" w:rsidP="0050756E">
      <w:bookmarkStart w:id="16" w:name="_Toc384046851"/>
      <w:r>
        <w:t>Incluir por cada formulario, la especificación técnica y funcional de cada objeto incluido en el mismo, digrama de flujo para cada uno.</w:t>
      </w:r>
    </w:p>
    <w:p w14:paraId="49C0B1EF" w14:textId="77777777" w:rsidR="00526164" w:rsidRPr="00526164" w:rsidRDefault="00526164" w:rsidP="00526164">
      <w:pPr>
        <w:rPr>
          <w:b/>
        </w:rPr>
      </w:pPr>
      <w:r w:rsidRPr="00526164">
        <w:rPr>
          <w:b/>
        </w:rPr>
        <w:t>Otros Formularios</w:t>
      </w:r>
      <w:bookmarkEnd w:id="16"/>
    </w:p>
    <w:p w14:paraId="0076E862" w14:textId="77777777" w:rsidR="0050756E" w:rsidRPr="000F1902" w:rsidRDefault="0050756E" w:rsidP="0050756E">
      <w:r>
        <w:t>Incluir por cada formulario, la especificación técnica y funcional de cada objeto incluido en el mismo, digrama de flujo para cada uno.</w:t>
      </w:r>
    </w:p>
    <w:p w14:paraId="6CBDA0CF" w14:textId="77777777" w:rsidR="001B694C" w:rsidRDefault="001B694C" w:rsidP="00526164"/>
    <w:p w14:paraId="303F7551" w14:textId="30CFE74F" w:rsidR="1B4047CE" w:rsidRDefault="1B4047CE"/>
    <w:p w14:paraId="588584DE" w14:textId="6B8F3697" w:rsidR="1B4047CE" w:rsidRDefault="1B4047CE"/>
    <w:p w14:paraId="3CFB95D3" w14:textId="4951A6C9" w:rsidR="1B4047CE" w:rsidRDefault="1B4047CE"/>
    <w:p w14:paraId="69F1E9A8" w14:textId="7855A46E" w:rsidR="1B4047CE" w:rsidRDefault="1B4047CE"/>
    <w:p w14:paraId="556FB345" w14:textId="65B360A6" w:rsidR="1B4047CE" w:rsidRDefault="1B4047CE"/>
    <w:p w14:paraId="6FB9E162" w14:textId="56DD52A6" w:rsidR="1B4047CE" w:rsidRDefault="1B4047CE"/>
    <w:p w14:paraId="6CAB9BC5" w14:textId="7AE06E89" w:rsidR="1B4047CE" w:rsidRDefault="1B4047CE"/>
    <w:p w14:paraId="6AFF8E7B" w14:textId="2A874650" w:rsidR="1B4047CE" w:rsidRDefault="1B4047CE"/>
    <w:p w14:paraId="20873C02" w14:textId="7C9C6BDC" w:rsidR="1B4047CE" w:rsidRDefault="1B4047CE"/>
    <w:p w14:paraId="7E58FF4D" w14:textId="18779CFA" w:rsidR="1B4047CE" w:rsidRDefault="1B4047CE"/>
    <w:p w14:paraId="098FFFA5" w14:textId="41E58BBA" w:rsidR="1B4047CE" w:rsidRDefault="003A3E24" w:rsidP="1B4047CE">
      <w:pPr>
        <w:rPr>
          <w:rFonts w:ascii="Cambria" w:eastAsia="Cambria" w:hAnsi="Cambria" w:cs="Cambria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6ACF9593" wp14:editId="611AA0CD">
            <wp:simplePos x="0" y="0"/>
            <wp:positionH relativeFrom="column">
              <wp:posOffset>3810</wp:posOffset>
            </wp:positionH>
            <wp:positionV relativeFrom="paragraph">
              <wp:posOffset>218109</wp:posOffset>
            </wp:positionV>
            <wp:extent cx="6858000" cy="3429000"/>
            <wp:effectExtent l="0" t="0" r="0" b="0"/>
            <wp:wrapSquare wrapText="bothSides"/>
            <wp:docPr id="2137077552" name="Imagen 2137077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5479693" w:rsidRPr="15479693">
        <w:rPr>
          <w:rFonts w:ascii="Cambria" w:eastAsia="Cambria" w:hAnsi="Cambria" w:cs="Cambria"/>
          <w:b/>
          <w:bCs/>
        </w:rPr>
        <w:t>Permisos para los roles</w:t>
      </w:r>
    </w:p>
    <w:p w14:paraId="67885ACD" w14:textId="5597D587" w:rsidR="00A56FD1" w:rsidRDefault="00AB0456" w:rsidP="003A3E24">
      <w:pPr>
        <w:spacing w:after="0" w:line="240" w:lineRule="auto"/>
        <w:jc w:val="center"/>
      </w:pP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A7EABF" wp14:editId="379CD480">
                <wp:simplePos x="0" y="0"/>
                <wp:positionH relativeFrom="column">
                  <wp:posOffset>5100320</wp:posOffset>
                </wp:positionH>
                <wp:positionV relativeFrom="paragraph">
                  <wp:posOffset>93262</wp:posOffset>
                </wp:positionV>
                <wp:extent cx="304800" cy="304800"/>
                <wp:effectExtent l="0" t="0" r="19050" b="19050"/>
                <wp:wrapNone/>
                <wp:docPr id="147231753" name="Co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66137" w14:textId="1B5C7636" w:rsidR="00AB0456" w:rsidRPr="00AB0456" w:rsidRDefault="00AB0456" w:rsidP="00AB0456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A7EAB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_x0000_s1033" type="#_x0000_t120" style="position:absolute;left:0;text-align:left;margin-left:401.6pt;margin-top:7.35pt;width:24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" fillcolor="white [3201]" strokecolor="black [3200]" strokeweight="1.5pt">
                <v:textbox>
                  <w:txbxContent>
                    <w:p w14:paraId="3FA66137" w14:textId="1B5C7636" w:rsidR="00AB0456" w:rsidRPr="00AB0456" w:rsidRDefault="00AB0456" w:rsidP="00AB0456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86B477" wp14:editId="2D18B585">
                <wp:simplePos x="0" y="0"/>
                <wp:positionH relativeFrom="column">
                  <wp:posOffset>5360586</wp:posOffset>
                </wp:positionH>
                <wp:positionV relativeFrom="paragraph">
                  <wp:posOffset>330559</wp:posOffset>
                </wp:positionV>
                <wp:extent cx="893114" cy="465979"/>
                <wp:effectExtent l="19050" t="19050" r="59690" b="48895"/>
                <wp:wrapNone/>
                <wp:docPr id="1930328107" name="Conector recto de flecha 1930328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114" cy="4659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4C5F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30328107" o:spid="_x0000_s1026" type="#_x0000_t32" style="position:absolute;margin-left:422.1pt;margin-top:26.05pt;width:70.3pt;height:36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" strokecolor="black [3213]" strokeweight="2.25pt">
                <v:stroke endarrow="block"/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0478D8" wp14:editId="0CBB9A4E">
                <wp:simplePos x="0" y="0"/>
                <wp:positionH relativeFrom="column">
                  <wp:posOffset>4131945</wp:posOffset>
                </wp:positionH>
                <wp:positionV relativeFrom="paragraph">
                  <wp:posOffset>81750</wp:posOffset>
                </wp:positionV>
                <wp:extent cx="304800" cy="304800"/>
                <wp:effectExtent l="0" t="0" r="19050" b="19050"/>
                <wp:wrapNone/>
                <wp:docPr id="1394280211" name="Co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35964" w14:textId="7705A640" w:rsidR="00AB0456" w:rsidRPr="00AB0456" w:rsidRDefault="00AB0456" w:rsidP="00AB0456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478D8" id="_x0000_s1034" type="#_x0000_t120" style="position:absolute;left:0;text-align:left;margin-left:325.35pt;margin-top:6.45pt;width:24pt;height:2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" fillcolor="white [3201]" strokecolor="black [3200]" strokeweight="1.5pt">
                <v:textbox>
                  <w:txbxContent>
                    <w:p w14:paraId="0F835964" w14:textId="7705A640" w:rsidR="00AB0456" w:rsidRPr="00AB0456" w:rsidRDefault="00AB0456" w:rsidP="00AB0456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679C45" wp14:editId="34ED12FC">
                <wp:simplePos x="0" y="0"/>
                <wp:positionH relativeFrom="column">
                  <wp:posOffset>3318012</wp:posOffset>
                </wp:positionH>
                <wp:positionV relativeFrom="paragraph">
                  <wp:posOffset>330062</wp:posOffset>
                </wp:positionV>
                <wp:extent cx="890132" cy="521666"/>
                <wp:effectExtent l="38100" t="19050" r="24765" b="50165"/>
                <wp:wrapNone/>
                <wp:docPr id="313695699" name="Conector recto de flecha 313695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0132" cy="5216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D7648" id="Conector recto de flecha 313695699" o:spid="_x0000_s1026" type="#_x0000_t32" style="position:absolute;margin-left:261.25pt;margin-top:26pt;width:70.1pt;height:41.1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" strokecolor="black [3213]" strokeweight="2.25pt">
                <v:stroke endarrow="block"/>
              </v:shape>
            </w:pict>
          </mc:Fallback>
        </mc:AlternateContent>
      </w:r>
      <w:r w:rsidR="00F72FCA"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6E151D" wp14:editId="1F1A0E20">
                <wp:simplePos x="0" y="0"/>
                <wp:positionH relativeFrom="column">
                  <wp:posOffset>484201</wp:posOffset>
                </wp:positionH>
                <wp:positionV relativeFrom="paragraph">
                  <wp:posOffset>274900</wp:posOffset>
                </wp:positionV>
                <wp:extent cx="314905" cy="227440"/>
                <wp:effectExtent l="19050" t="19050" r="66675" b="39370"/>
                <wp:wrapNone/>
                <wp:docPr id="155040520" name="Conector recto de flecha 155040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905" cy="2274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6B720" id="Conector recto de flecha 155040520" o:spid="_x0000_s1026" type="#_x0000_t32" style="position:absolute;margin-left:38.15pt;margin-top:21.65pt;width:24.8pt;height:17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" strokecolor="black [3213]" strokeweight="2.25pt">
                <v:stroke endarrow="block"/>
              </v:shape>
            </w:pict>
          </mc:Fallback>
        </mc:AlternateContent>
      </w:r>
      <w:r w:rsidR="00F72FCA"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134447" wp14:editId="16635925">
                <wp:simplePos x="0" y="0"/>
                <wp:positionH relativeFrom="column">
                  <wp:posOffset>177828</wp:posOffset>
                </wp:positionH>
                <wp:positionV relativeFrom="paragraph">
                  <wp:posOffset>71948</wp:posOffset>
                </wp:positionV>
                <wp:extent cx="304800" cy="304800"/>
                <wp:effectExtent l="0" t="0" r="19050" b="19050"/>
                <wp:wrapNone/>
                <wp:docPr id="1005008114" name="Co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74759" w14:textId="77777777" w:rsidR="002B7156" w:rsidRPr="005D0B3E" w:rsidRDefault="002B7156" w:rsidP="002B7156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34447" id="_x0000_s1035" type="#_x0000_t120" style="position:absolute;left:0;text-align:left;margin-left:14pt;margin-top:5.65pt;width:24pt;height:2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" fillcolor="white [3201]" strokecolor="black [3200]" strokeweight="1.5pt">
                <v:textbox>
                  <w:txbxContent>
                    <w:p w14:paraId="36574759" w14:textId="77777777" w:rsidR="002B7156" w:rsidRPr="005D0B3E" w:rsidRDefault="002B7156" w:rsidP="002B7156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72FCA"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BD68EF" wp14:editId="7A8241AE">
                <wp:simplePos x="0" y="0"/>
                <wp:positionH relativeFrom="column">
                  <wp:posOffset>1785399</wp:posOffset>
                </wp:positionH>
                <wp:positionV relativeFrom="paragraph">
                  <wp:posOffset>24627</wp:posOffset>
                </wp:positionV>
                <wp:extent cx="304800" cy="304800"/>
                <wp:effectExtent l="0" t="0" r="19050" b="19050"/>
                <wp:wrapNone/>
                <wp:docPr id="612470818" name="Co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E0652" w14:textId="77777777" w:rsidR="00A56FD1" w:rsidRPr="005D0B3E" w:rsidRDefault="00A56FD1" w:rsidP="00A56FD1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5D0B3E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D68EF" id="_x0000_s1036" type="#_x0000_t120" style="position:absolute;left:0;text-align:left;margin-left:140.6pt;margin-top:1.95pt;width:24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" fillcolor="white [3201]" strokecolor="black [3200]" strokeweight="1.5pt">
                <v:textbox>
                  <w:txbxContent>
                    <w:p w14:paraId="539E0652" w14:textId="77777777" w:rsidR="00A56FD1" w:rsidRPr="005D0B3E" w:rsidRDefault="00A56FD1" w:rsidP="00A56FD1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</w:rPr>
                      </w:pPr>
                      <w:r w:rsidRPr="005D0B3E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72FCA"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C21C28" wp14:editId="1E2E39C3">
                <wp:simplePos x="0" y="0"/>
                <wp:positionH relativeFrom="column">
                  <wp:posOffset>2087218</wp:posOffset>
                </wp:positionH>
                <wp:positionV relativeFrom="paragraph">
                  <wp:posOffset>141217</wp:posOffset>
                </wp:positionV>
                <wp:extent cx="802778" cy="45719"/>
                <wp:effectExtent l="19050" t="76200" r="16510" b="50165"/>
                <wp:wrapNone/>
                <wp:docPr id="139309347" name="Conector recto de flecha 139309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778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AF72C" id="Conector recto de flecha 139309347" o:spid="_x0000_s1026" type="#_x0000_t32" style="position:absolute;margin-left:164.35pt;margin-top:11.1pt;width:63.2pt;height:3.6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" strokecolor="black [3213]" strokeweight="2.25pt">
                <v:stroke endarrow="block"/>
              </v:shape>
            </w:pict>
          </mc:Fallback>
        </mc:AlternateContent>
      </w:r>
    </w:p>
    <w:p w14:paraId="76326BCB" w14:textId="41E01B55" w:rsidR="00A56FD1" w:rsidRDefault="15479693" w:rsidP="003A3E24">
      <w:pPr>
        <w:spacing w:after="0" w:line="240" w:lineRule="auto"/>
        <w:jc w:val="center"/>
      </w:pPr>
      <w:r>
        <w:t>Figura 2. Formulario de permisos para los roles.</w:t>
      </w:r>
      <w:r w:rsidR="00A56FD1" w:rsidRPr="00A56FD1">
        <w:rPr>
          <w:noProof/>
          <w:lang w:eastAsia="es-HN" w:bidi="ar-SA"/>
        </w:rPr>
        <w:t xml:space="preserve"> </w:t>
      </w:r>
    </w:p>
    <w:p w14:paraId="37F2043F" w14:textId="2EF1B4E4" w:rsidR="1B4047CE" w:rsidRDefault="15479693" w:rsidP="1B4047CE">
      <w:pPr>
        <w:spacing w:after="0" w:line="240" w:lineRule="auto"/>
        <w:jc w:val="both"/>
      </w:pPr>
      <w:r w:rsidRPr="15479693">
        <w:rPr>
          <w:rFonts w:ascii="Cambria" w:eastAsia="Cambria" w:hAnsi="Cambria" w:cs="Cambria"/>
          <w:b/>
          <w:bCs/>
        </w:rPr>
        <w:t>Nombre Formulario:</w:t>
      </w:r>
      <w:r>
        <w:t xml:space="preserve"> Mantenimiento de permisos.</w:t>
      </w:r>
    </w:p>
    <w:p w14:paraId="7F0FA763" w14:textId="76D5DB7E" w:rsidR="1B4047CE" w:rsidRDefault="15479693" w:rsidP="1B4047CE">
      <w:pPr>
        <w:spacing w:after="0" w:line="240" w:lineRule="auto"/>
        <w:jc w:val="both"/>
      </w:pPr>
      <w:r w:rsidRPr="15479693">
        <w:rPr>
          <w:rFonts w:ascii="Cambria" w:eastAsia="Cambria" w:hAnsi="Cambria" w:cs="Cambria"/>
          <w:b/>
          <w:bCs/>
        </w:rPr>
        <w:t>Módulo del Aplicativo:</w:t>
      </w:r>
      <w:r>
        <w:t xml:space="preserve"> Permisos roles.</w:t>
      </w:r>
    </w:p>
    <w:p w14:paraId="2FB3007F" w14:textId="3222FA7A" w:rsidR="1B4047CE" w:rsidRDefault="15479693" w:rsidP="1B4047CE">
      <w:pPr>
        <w:spacing w:after="0" w:line="240" w:lineRule="auto"/>
        <w:jc w:val="both"/>
      </w:pPr>
      <w:r w:rsidRPr="15479693">
        <w:rPr>
          <w:rFonts w:ascii="Cambria" w:eastAsia="Cambria" w:hAnsi="Cambria" w:cs="Cambria"/>
          <w:b/>
          <w:bCs/>
        </w:rPr>
        <w:t>Descripción Funcional:</w:t>
      </w:r>
      <w:r>
        <w:t xml:space="preserve"> Este formulario se encarga de editar y darle ese mantenimiento de los permisos al Rol, acá podemos agregarle los permisos o quitarle los permisos que tendrá el Rol sobre cada pantalla a la cual tiene acceso el Rol.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66"/>
        <w:gridCol w:w="2098"/>
        <w:gridCol w:w="1716"/>
        <w:gridCol w:w="3385"/>
        <w:gridCol w:w="3125"/>
      </w:tblGrid>
      <w:tr w:rsidR="000C07D5" w14:paraId="5808A556" w14:textId="77777777" w:rsidTr="002B7156">
        <w:trPr>
          <w:trHeight w:val="263"/>
          <w:jc w:val="center"/>
        </w:trPr>
        <w:tc>
          <w:tcPr>
            <w:tcW w:w="466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32A0B19B" w14:textId="77777777" w:rsidR="1B4047CE" w:rsidRDefault="1B4047CE" w:rsidP="1B4047CE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 w:rsidRPr="1B4047CE"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No</w:t>
            </w:r>
          </w:p>
        </w:tc>
        <w:tc>
          <w:tcPr>
            <w:tcW w:w="352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7BA1D441" w14:textId="77777777" w:rsidR="1B4047CE" w:rsidRDefault="1B4047CE" w:rsidP="1B4047CE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 w:rsidRPr="1B4047CE"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Nombre Objeto</w:t>
            </w:r>
          </w:p>
        </w:tc>
        <w:tc>
          <w:tcPr>
            <w:tcW w:w="3561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6AB4ACB2" w14:textId="77777777" w:rsidR="1B4047CE" w:rsidRDefault="1B4047CE" w:rsidP="1B4047CE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 w:rsidRPr="1B4047CE"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Procedimientos</w:t>
            </w:r>
          </w:p>
        </w:tc>
        <w:tc>
          <w:tcPr>
            <w:tcW w:w="3238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5EFD2279" w14:textId="77777777" w:rsidR="1B4047CE" w:rsidRDefault="1B4047CE" w:rsidP="1B4047CE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 w:rsidRPr="1B4047CE"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Validaciones</w:t>
            </w:r>
          </w:p>
        </w:tc>
      </w:tr>
      <w:tr w:rsidR="000473DF" w14:paraId="4E343CD8" w14:textId="77777777" w:rsidTr="002B7156">
        <w:trPr>
          <w:trHeight w:val="273"/>
          <w:jc w:val="center"/>
        </w:trPr>
        <w:tc>
          <w:tcPr>
            <w:tcW w:w="466" w:type="dxa"/>
            <w:vMerge/>
          </w:tcPr>
          <w:p w14:paraId="383F718C" w14:textId="77777777" w:rsidR="00950AFA" w:rsidRDefault="00950AFA"/>
        </w:tc>
        <w:tc>
          <w:tcPr>
            <w:tcW w:w="19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45929B99" w14:textId="77777777" w:rsidR="1B4047CE" w:rsidRDefault="1B4047CE" w:rsidP="1B4047CE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 w:rsidRPr="1B4047CE"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Técnico</w:t>
            </w:r>
          </w:p>
        </w:tc>
        <w:tc>
          <w:tcPr>
            <w:tcW w:w="155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2028AEBE" w14:textId="77777777" w:rsidR="1B4047CE" w:rsidRDefault="1B4047CE" w:rsidP="1B4047CE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 w:rsidRPr="1B4047CE"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Etiqueta</w:t>
            </w:r>
          </w:p>
        </w:tc>
        <w:tc>
          <w:tcPr>
            <w:tcW w:w="3561" w:type="dxa"/>
            <w:vMerge/>
          </w:tcPr>
          <w:p w14:paraId="40CA18FB" w14:textId="77777777" w:rsidR="00950AFA" w:rsidRDefault="00950AFA"/>
        </w:tc>
        <w:tc>
          <w:tcPr>
            <w:tcW w:w="3238" w:type="dxa"/>
            <w:vMerge/>
          </w:tcPr>
          <w:p w14:paraId="64874666" w14:textId="77777777" w:rsidR="00950AFA" w:rsidRDefault="00950AFA"/>
        </w:tc>
      </w:tr>
      <w:tr w:rsidR="000473DF" w14:paraId="0E0B82C7" w14:textId="77777777" w:rsidTr="002B7156">
        <w:trPr>
          <w:trHeight w:val="345"/>
          <w:jc w:val="center"/>
        </w:trPr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603C11" w14:textId="77777777" w:rsidR="002B7156" w:rsidRDefault="002B7156" w:rsidP="002B715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1B4047CE">
              <w:rPr>
                <w:rFonts w:eastAsia="Times New Roman" w:cs="Arial"/>
                <w:sz w:val="20"/>
                <w:szCs w:val="20"/>
                <w:lang w:eastAsia="es-HN"/>
              </w:rPr>
              <w:t>1.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63D2CD5" w14:textId="7CD898EE" w:rsidR="002B7156" w:rsidRPr="00A56FD1" w:rsidRDefault="002B7156" w:rsidP="002B715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val="es-ES" w:eastAsia="es-HN"/>
              </w:rPr>
            </w:pPr>
            <w:r>
              <w:rPr>
                <w:rFonts w:eastAsia="Times New Roman" w:cs="Arial"/>
                <w:sz w:val="20"/>
                <w:szCs w:val="20"/>
                <w:lang w:eastAsia="es-HN"/>
              </w:rPr>
              <w:t>id_rol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CE8F6DD" w14:textId="01875683" w:rsidR="002B7156" w:rsidRPr="00A62F10" w:rsidRDefault="002B7156" w:rsidP="002B715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sz w:val="20"/>
                <w:szCs w:val="20"/>
                <w:lang w:eastAsia="es-HN"/>
              </w:rPr>
              <w:t>Permiso del Rol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8D3DE65" w14:textId="00707413" w:rsidR="002B7156" w:rsidRDefault="002B7156" w:rsidP="002B7156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16680BF" w14:textId="49FFE900" w:rsidR="002B7156" w:rsidRDefault="002B7156" w:rsidP="002B7156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sz w:val="20"/>
                <w:szCs w:val="20"/>
                <w:lang w:eastAsia="es-HN"/>
              </w:rPr>
              <w:t>Acá solo validamos que sean los permisos del rol antes seleccionado.</w:t>
            </w:r>
          </w:p>
        </w:tc>
      </w:tr>
      <w:tr w:rsidR="000473DF" w14:paraId="519B07C2" w14:textId="77777777" w:rsidTr="002B7156">
        <w:trPr>
          <w:trHeight w:val="345"/>
          <w:jc w:val="center"/>
        </w:trPr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8BE36C" w14:textId="77777777" w:rsidR="002B7156" w:rsidRDefault="002B7156" w:rsidP="002B715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1B4047CE">
              <w:rPr>
                <w:rFonts w:eastAsia="Times New Roman" w:cs="Arial"/>
                <w:sz w:val="20"/>
                <w:szCs w:val="20"/>
                <w:lang w:eastAsia="es-HN"/>
              </w:rPr>
              <w:t>2.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3BB438" w14:textId="65D580FF" w:rsidR="002B7156" w:rsidRDefault="00F72FCA" w:rsidP="002B715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sz w:val="20"/>
                <w:szCs w:val="20"/>
                <w:lang w:eastAsia="es-HN"/>
              </w:rPr>
              <w:t>ID_OBJETO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E2F30F1" w14:textId="10E30E61" w:rsidR="002B7156" w:rsidRDefault="00F72FCA" w:rsidP="002B715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sz w:val="20"/>
                <w:szCs w:val="20"/>
                <w:lang w:eastAsia="es-HN"/>
              </w:rPr>
              <w:t>Nombre pantallas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5785E82" w14:textId="459CAFA0" w:rsidR="002B7156" w:rsidRDefault="002B7156" w:rsidP="002B7156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43989E3" w14:textId="75191275" w:rsidR="002B7156" w:rsidRDefault="00F72FCA" w:rsidP="002B7156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ind w:left="355"/>
              <w:jc w:val="both"/>
              <w:rPr>
                <w:rFonts w:eastAsia="Times New Roman" w:cs="Arial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sz w:val="20"/>
                <w:szCs w:val="20"/>
                <w:lang w:eastAsia="es-HN"/>
              </w:rPr>
              <w:t>Id de los objetos asignados al id rol correspondiente</w:t>
            </w:r>
            <w:r w:rsidR="002B7156" w:rsidRPr="1B4047CE">
              <w:rPr>
                <w:rFonts w:eastAsia="Times New Roman" w:cs="Arial"/>
                <w:sz w:val="20"/>
                <w:szCs w:val="20"/>
                <w:lang w:eastAsia="es-HN"/>
              </w:rPr>
              <w:t>.</w:t>
            </w:r>
          </w:p>
          <w:p w14:paraId="206E5D36" w14:textId="390073BD" w:rsidR="002B7156" w:rsidRDefault="00F72FCA" w:rsidP="002B7156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ind w:left="355"/>
              <w:jc w:val="both"/>
              <w:rPr>
                <w:rFonts w:eastAsia="Times New Roman" w:cs="Arial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sz w:val="20"/>
                <w:szCs w:val="20"/>
                <w:lang w:eastAsia="es-HN"/>
              </w:rPr>
              <w:t>Si los permisos están checados o no están checados se valida si esta checado le da permisos si no esta no los tendrá</w:t>
            </w:r>
            <w:r w:rsidR="002B7156" w:rsidRPr="1B4047CE">
              <w:rPr>
                <w:rFonts w:eastAsia="Times New Roman" w:cs="Arial"/>
                <w:sz w:val="20"/>
                <w:szCs w:val="20"/>
                <w:lang w:eastAsia="es-HN"/>
              </w:rPr>
              <w:t>.</w:t>
            </w:r>
          </w:p>
          <w:p w14:paraId="2B9F00F5" w14:textId="5DE61853" w:rsidR="002B7156" w:rsidRDefault="002B7156" w:rsidP="00F72FCA">
            <w:pPr>
              <w:pStyle w:val="Prrafodelista"/>
              <w:spacing w:after="0" w:line="240" w:lineRule="auto"/>
              <w:ind w:left="355"/>
              <w:jc w:val="both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</w:tr>
      <w:tr w:rsidR="000473DF" w14:paraId="0D7FD6FD" w14:textId="77777777" w:rsidTr="002B7156">
        <w:trPr>
          <w:trHeight w:val="345"/>
          <w:jc w:val="center"/>
        </w:trPr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9C344C0" w14:textId="5445C647" w:rsidR="002B7156" w:rsidRDefault="00AB0456" w:rsidP="002B715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sz w:val="20"/>
                <w:szCs w:val="20"/>
                <w:lang w:eastAsia="es-HN"/>
              </w:rPr>
              <w:t>3.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131013" w14:textId="790F9CB2" w:rsidR="002B7156" w:rsidRDefault="00E8006F" w:rsidP="002B715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sz w:val="20"/>
                <w:szCs w:val="20"/>
                <w:lang w:eastAsia="es-HN"/>
              </w:rPr>
              <w:t>C</w:t>
            </w:r>
            <w:r w:rsidR="00057710">
              <w:rPr>
                <w:rFonts w:eastAsia="Times New Roman" w:cs="Arial"/>
                <w:sz w:val="20"/>
                <w:szCs w:val="20"/>
                <w:lang w:eastAsia="es-HN"/>
              </w:rPr>
              <w:t>heckbox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34407C" w14:textId="10833740" w:rsidR="002B7156" w:rsidRDefault="000473DF" w:rsidP="002B715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sz w:val="20"/>
                <w:szCs w:val="20"/>
                <w:lang w:eastAsia="es-HN"/>
              </w:rPr>
              <w:t xml:space="preserve">PERMISO ELIMINACION, </w:t>
            </w:r>
            <w:r w:rsidR="00A06207">
              <w:rPr>
                <w:rFonts w:eastAsia="Times New Roman" w:cs="Arial"/>
                <w:sz w:val="20"/>
                <w:szCs w:val="20"/>
                <w:lang w:eastAsia="es-HN"/>
              </w:rPr>
              <w:t>INSERCION, ACTUALIZACION, CONSULTA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A3F772D" w14:textId="77777777" w:rsidR="002B7156" w:rsidRDefault="002B7156" w:rsidP="002B715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DFBB0C1" w14:textId="2A0A4C6C" w:rsidR="002B7156" w:rsidRDefault="00827A2C" w:rsidP="00A06207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sz w:val="20"/>
                <w:szCs w:val="20"/>
                <w:lang w:eastAsia="es-HN"/>
              </w:rPr>
              <w:t>-Validar si están che</w:t>
            </w:r>
            <w:r w:rsidR="00632E2F">
              <w:rPr>
                <w:rFonts w:eastAsia="Times New Roman" w:cs="Arial"/>
                <w:sz w:val="20"/>
                <w:szCs w:val="20"/>
                <w:lang w:eastAsia="es-HN"/>
              </w:rPr>
              <w:t>cado.</w:t>
            </w:r>
          </w:p>
        </w:tc>
      </w:tr>
      <w:tr w:rsidR="00487D49" w14:paraId="74969543" w14:textId="77777777" w:rsidTr="002B7156">
        <w:trPr>
          <w:trHeight w:val="345"/>
          <w:jc w:val="center"/>
        </w:trPr>
        <w:tc>
          <w:tcPr>
            <w:tcW w:w="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D951CC0" w14:textId="3BDCCBD6" w:rsidR="00487D49" w:rsidRDefault="00487D49" w:rsidP="002B715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sz w:val="20"/>
                <w:szCs w:val="20"/>
                <w:lang w:eastAsia="es-HN"/>
              </w:rPr>
              <w:t>4.</w:t>
            </w:r>
          </w:p>
        </w:tc>
        <w:tc>
          <w:tcPr>
            <w:tcW w:w="1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C7CA5AD" w14:textId="5BF8D68D" w:rsidR="00487D49" w:rsidRDefault="000C07D5" w:rsidP="002B715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sz w:val="20"/>
                <w:szCs w:val="20"/>
                <w:lang w:eastAsia="es-HN"/>
              </w:rPr>
              <w:t>Habilitar/</w:t>
            </w:r>
            <w:r w:rsidR="00817567">
              <w:rPr>
                <w:rFonts w:eastAsia="Times New Roman" w:cs="Arial"/>
                <w:sz w:val="20"/>
                <w:szCs w:val="20"/>
                <w:lang w:eastAsia="es-HN"/>
              </w:rPr>
              <w:t>deshabilitar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ECB2F7" w14:textId="12EB3F83" w:rsidR="00487D49" w:rsidRDefault="00817567" w:rsidP="002B715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sz w:val="20"/>
                <w:szCs w:val="20"/>
                <w:lang w:eastAsia="es-HN"/>
              </w:rPr>
              <w:t>Editar permiso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79A94C2" w14:textId="77777777" w:rsidR="00487D49" w:rsidRDefault="00487D49" w:rsidP="002B715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3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049A6F4" w14:textId="77777777" w:rsidR="00487D49" w:rsidRDefault="00487D49" w:rsidP="00A06207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</w:tr>
    </w:tbl>
    <w:p w14:paraId="61C21CA4" w14:textId="60769FDF" w:rsidR="1B4047CE" w:rsidRDefault="1B4047CE" w:rsidP="1B4047CE">
      <w:pPr>
        <w:spacing w:after="0" w:line="240" w:lineRule="auto"/>
      </w:pPr>
    </w:p>
    <w:p w14:paraId="61EDCBB5" w14:textId="77777777" w:rsidR="1B4047CE" w:rsidRDefault="1B4047CE">
      <w:r>
        <w:t>Diagrama de Flujo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36"/>
        <w:gridCol w:w="5036"/>
      </w:tblGrid>
      <w:tr w:rsidR="1B4047CE" w14:paraId="092B77E2" w14:textId="77777777" w:rsidTr="1B4047CE">
        <w:trPr>
          <w:trHeight w:val="376"/>
        </w:trPr>
        <w:tc>
          <w:tcPr>
            <w:tcW w:w="50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50886695" w14:textId="77777777" w:rsidR="1B4047CE" w:rsidRDefault="1B4047CE" w:rsidP="1B4047CE">
            <w:pPr>
              <w:jc w:val="center"/>
              <w:rPr>
                <w:rFonts w:cs="Arial"/>
                <w:b/>
                <w:bCs/>
                <w:color w:val="FFFFFF" w:themeColor="background1"/>
                <w:lang w:eastAsia="es-HN"/>
              </w:rPr>
            </w:pPr>
            <w:r w:rsidRPr="1B4047CE">
              <w:rPr>
                <w:rFonts w:cs="Arial"/>
                <w:b/>
                <w:bCs/>
                <w:color w:val="FFFFFF" w:themeColor="background1"/>
                <w:lang w:eastAsia="es-HN"/>
              </w:rPr>
              <w:t>Diagrama de Flujo</w:t>
            </w:r>
          </w:p>
        </w:tc>
        <w:tc>
          <w:tcPr>
            <w:tcW w:w="50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3F2EB196" w14:textId="77777777" w:rsidR="1B4047CE" w:rsidRDefault="1B4047CE" w:rsidP="1B4047CE">
            <w:pPr>
              <w:jc w:val="center"/>
              <w:rPr>
                <w:rFonts w:cs="Arial"/>
                <w:b/>
                <w:bCs/>
                <w:color w:val="FFFFFF" w:themeColor="background1"/>
                <w:lang w:eastAsia="es-HN"/>
              </w:rPr>
            </w:pPr>
            <w:r w:rsidRPr="1B4047CE">
              <w:rPr>
                <w:rFonts w:cs="Arial"/>
                <w:b/>
                <w:bCs/>
                <w:color w:val="FFFFFF" w:themeColor="background1"/>
                <w:lang w:eastAsia="es-HN"/>
              </w:rPr>
              <w:t>Descripción Breve</w:t>
            </w:r>
          </w:p>
        </w:tc>
      </w:tr>
      <w:tr w:rsidR="1B4047CE" w14:paraId="40803644" w14:textId="77777777" w:rsidTr="1B4047CE">
        <w:trPr>
          <w:trHeight w:val="11040"/>
        </w:trPr>
        <w:tc>
          <w:tcPr>
            <w:tcW w:w="5036" w:type="dxa"/>
            <w:tcBorders>
              <w:top w:val="single" w:sz="4" w:space="0" w:color="auto"/>
            </w:tcBorders>
            <w:vAlign w:val="center"/>
          </w:tcPr>
          <w:p w14:paraId="21B582C5" w14:textId="77777777" w:rsidR="1B4047CE" w:rsidRDefault="1B4047CE" w:rsidP="1B4047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4CED86" wp14:editId="7A702C00">
                  <wp:extent cx="1573530" cy="6815453"/>
                  <wp:effectExtent l="0" t="0" r="0" b="0"/>
                  <wp:docPr id="802329241" name="Imagen 8023292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530" cy="6815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6" w:type="dxa"/>
            <w:tcBorders>
              <w:top w:val="single" w:sz="4" w:space="0" w:color="auto"/>
            </w:tcBorders>
          </w:tcPr>
          <w:p w14:paraId="44C77C27" w14:textId="77777777" w:rsidR="1B4047CE" w:rsidRDefault="1B4047CE"/>
        </w:tc>
      </w:tr>
    </w:tbl>
    <w:p w14:paraId="50C56919" w14:textId="77777777" w:rsidR="1B4047CE" w:rsidRDefault="1B4047CE"/>
    <w:p w14:paraId="2E42D4A3" w14:textId="77777777" w:rsidR="1B4047CE" w:rsidRDefault="1B4047CE" w:rsidP="1B4047CE">
      <w:pPr>
        <w:rPr>
          <w:b/>
          <w:bCs/>
        </w:rPr>
      </w:pPr>
      <w:r w:rsidRPr="1B4047CE">
        <w:rPr>
          <w:b/>
          <w:bCs/>
        </w:rPr>
        <w:lastRenderedPageBreak/>
        <w:t>Entrada y Mantenimiento de Datos</w:t>
      </w:r>
    </w:p>
    <w:p w14:paraId="28791D49" w14:textId="2978C7B7" w:rsidR="1B4047CE" w:rsidRDefault="004028C6">
      <w:r>
        <w:t>La única entrada de este formulario es por medio de los checkbox, esta entrada es recibida por medio de numero 1 o 0 dependiendo del estado del checkbox.</w:t>
      </w:r>
    </w:p>
    <w:p w14:paraId="559C7FD3" w14:textId="77777777" w:rsidR="1B4047CE" w:rsidRDefault="1B4047CE" w:rsidP="1B4047CE">
      <w:pPr>
        <w:rPr>
          <w:b/>
          <w:bCs/>
        </w:rPr>
      </w:pPr>
      <w:r w:rsidRPr="1B4047CE">
        <w:rPr>
          <w:b/>
          <w:bCs/>
        </w:rPr>
        <w:t>Proceso de Datos</w:t>
      </w:r>
    </w:p>
    <w:p w14:paraId="1947024A" w14:textId="4B1569BE" w:rsidR="1B4047CE" w:rsidRDefault="005253EF">
      <w:r>
        <w:t xml:space="preserve">Los checkbox </w:t>
      </w:r>
      <w:r w:rsidR="005E1F8B">
        <w:t>insertarán</w:t>
      </w:r>
      <w:r>
        <w:t xml:space="preserve"> 1 o 0 dependiendo </w:t>
      </w:r>
      <w:r w:rsidR="00DB0CD6">
        <w:t xml:space="preserve">del estado </w:t>
      </w:r>
      <w:r w:rsidR="005E1F8B">
        <w:t>de este</w:t>
      </w:r>
      <w:r w:rsidR="00DB0CD6">
        <w:t xml:space="preserve">, </w:t>
      </w:r>
      <w:r w:rsidR="005E1F8B">
        <w:t>estos nos servirán</w:t>
      </w:r>
      <w:r w:rsidR="00DB0CD6">
        <w:t xml:space="preserve"> para verificar los permisos de un rol sobre una pantalla.</w:t>
      </w:r>
    </w:p>
    <w:p w14:paraId="37743EE1" w14:textId="77777777" w:rsidR="1B4047CE" w:rsidRDefault="1B4047CE" w:rsidP="1B4047CE">
      <w:pPr>
        <w:rPr>
          <w:b/>
          <w:bCs/>
        </w:rPr>
      </w:pPr>
      <w:r w:rsidRPr="1B4047CE">
        <w:rPr>
          <w:b/>
          <w:bCs/>
        </w:rPr>
        <w:t>Consultas y Búsquedas de Datos</w:t>
      </w:r>
    </w:p>
    <w:p w14:paraId="1C652DC4" w14:textId="687748FA" w:rsidR="1B4047CE" w:rsidRPr="005E1F8B" w:rsidRDefault="005E1F8B">
      <w:r>
        <w:t>Las consultas vienen filtradas de acorde al id_rol al cual hayamos seleccionado</w:t>
      </w:r>
      <w:r w:rsidR="00B20F2A">
        <w:t>. La consulta se realiza a la tabla tbl_permisos.</w:t>
      </w:r>
    </w:p>
    <w:p w14:paraId="0FDA77F5" w14:textId="77777777" w:rsidR="1B4047CE" w:rsidRDefault="1B4047CE" w:rsidP="1B4047CE">
      <w:pPr>
        <w:rPr>
          <w:b/>
          <w:bCs/>
        </w:rPr>
      </w:pPr>
      <w:r w:rsidRPr="1B4047CE">
        <w:rPr>
          <w:b/>
          <w:bCs/>
        </w:rPr>
        <w:t>Parámetros y Configuraciones</w:t>
      </w:r>
    </w:p>
    <w:p w14:paraId="1DDA68C9" w14:textId="1226E447" w:rsidR="1B4047CE" w:rsidRDefault="00C610CB">
      <w:r>
        <w:t>Ninguno.</w:t>
      </w:r>
    </w:p>
    <w:p w14:paraId="421FBD91" w14:textId="2BA214C7" w:rsidR="1B4047CE" w:rsidRPr="000F2E19" w:rsidRDefault="1B4047CE">
      <w:pPr>
        <w:rPr>
          <w:b/>
          <w:bCs/>
        </w:rPr>
      </w:pPr>
      <w:r w:rsidRPr="1B4047CE">
        <w:rPr>
          <w:b/>
          <w:bCs/>
        </w:rPr>
        <w:t>Seguridad del Aplicativo</w:t>
      </w:r>
    </w:p>
    <w:p w14:paraId="0E68519F" w14:textId="77777777" w:rsidR="1B4047CE" w:rsidRDefault="1B4047CE" w:rsidP="1B4047CE">
      <w:pPr>
        <w:rPr>
          <w:b/>
          <w:bCs/>
        </w:rPr>
      </w:pPr>
      <w:r w:rsidRPr="1B4047CE">
        <w:rPr>
          <w:b/>
          <w:bCs/>
        </w:rPr>
        <w:t>Otros Formularios</w:t>
      </w:r>
    </w:p>
    <w:p w14:paraId="69CF6E7A" w14:textId="77777777" w:rsidR="1B4047CE" w:rsidRDefault="1B4047CE">
      <w:r>
        <w:t>Incluir por cada formulario, la especificación técnica y funcional de cada objeto incluido en el mismo, digrama de flujo para cada uno.</w:t>
      </w:r>
    </w:p>
    <w:p w14:paraId="1DF1E227" w14:textId="780CD5F1" w:rsidR="1B4047CE" w:rsidRDefault="1B4047CE"/>
    <w:p w14:paraId="41CF21A8" w14:textId="77777777" w:rsidR="001B694C" w:rsidRDefault="001B694C" w:rsidP="001B694C">
      <w:bookmarkStart w:id="17" w:name="_Toc384046852"/>
    </w:p>
    <w:p w14:paraId="424B042C" w14:textId="77777777" w:rsidR="001B694C" w:rsidRDefault="001B694C" w:rsidP="001B694C"/>
    <w:p w14:paraId="52EBD32A" w14:textId="77777777" w:rsidR="001B694C" w:rsidRDefault="001B694C" w:rsidP="001B694C"/>
    <w:p w14:paraId="3C10E187" w14:textId="77777777" w:rsidR="001B694C" w:rsidRDefault="001B694C" w:rsidP="001B694C"/>
    <w:p w14:paraId="6EA8C7C4" w14:textId="77777777" w:rsidR="001B694C" w:rsidRDefault="001B694C" w:rsidP="001B694C"/>
    <w:p w14:paraId="5C048E3B" w14:textId="77777777" w:rsidR="001B694C" w:rsidRDefault="001B694C" w:rsidP="001B694C"/>
    <w:p w14:paraId="35D15A28" w14:textId="77777777" w:rsidR="001B694C" w:rsidRDefault="001B694C" w:rsidP="001B694C"/>
    <w:p w14:paraId="3B7C7983" w14:textId="77777777" w:rsidR="001B694C" w:rsidRDefault="001B694C" w:rsidP="001B694C"/>
    <w:p w14:paraId="314E6D48" w14:textId="77777777" w:rsidR="001B694C" w:rsidRDefault="001B694C" w:rsidP="001B694C"/>
    <w:p w14:paraId="28C34311" w14:textId="77777777" w:rsidR="001B694C" w:rsidRDefault="001B694C" w:rsidP="001B694C"/>
    <w:p w14:paraId="65F0A9D5" w14:textId="77777777" w:rsidR="001B694C" w:rsidRDefault="001B694C" w:rsidP="001B694C"/>
    <w:p w14:paraId="5CB0353B" w14:textId="77777777" w:rsidR="001B694C" w:rsidRDefault="001B694C" w:rsidP="001B694C"/>
    <w:p w14:paraId="6EF70501" w14:textId="77777777" w:rsidR="001B694C" w:rsidRPr="001B694C" w:rsidRDefault="001B694C" w:rsidP="001B694C">
      <w:pPr>
        <w:rPr>
          <w:b/>
        </w:rPr>
      </w:pPr>
      <w:r w:rsidRPr="001B694C">
        <w:rPr>
          <w:b/>
        </w:rPr>
        <w:lastRenderedPageBreak/>
        <w:t>6.3 Reportes</w:t>
      </w:r>
      <w:bookmarkEnd w:id="17"/>
    </w:p>
    <w:p w14:paraId="1587D8C6" w14:textId="77777777" w:rsidR="001B694C" w:rsidRDefault="001B694C" w:rsidP="001B694C">
      <w:pPr>
        <w:spacing w:after="0" w:line="360" w:lineRule="auto"/>
        <w:jc w:val="both"/>
      </w:pPr>
      <w:r>
        <w:t>Incluir por cada reporte, su formulario de dialogo de parámetros para el reporte, así como diseño del reporte, descripción técnica y funcional, periodicidad, etc.</w:t>
      </w:r>
    </w:p>
    <w:p w14:paraId="1793DC81" w14:textId="77777777" w:rsidR="001B694C" w:rsidRDefault="001B694C" w:rsidP="001B694C">
      <w:pPr>
        <w:spacing w:line="360" w:lineRule="auto"/>
        <w:jc w:val="both"/>
      </w:pPr>
      <w:r w:rsidRPr="004C0394"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4F12EB" wp14:editId="7D959450">
                <wp:simplePos x="0" y="0"/>
                <wp:positionH relativeFrom="column">
                  <wp:posOffset>4159250</wp:posOffset>
                </wp:positionH>
                <wp:positionV relativeFrom="paragraph">
                  <wp:posOffset>224155</wp:posOffset>
                </wp:positionV>
                <wp:extent cx="304800" cy="304800"/>
                <wp:effectExtent l="0" t="0" r="19050" b="19050"/>
                <wp:wrapNone/>
                <wp:docPr id="30" name="Co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840EE7" w14:textId="77777777" w:rsidR="001B694C" w:rsidRPr="005D0B3E" w:rsidRDefault="001B694C" w:rsidP="001B694C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4DEF3DA">
              <v:shape id="Conector 30" style="position:absolute;left:0;text-align:left;margin-left:327.5pt;margin-top:17.65pt;width:24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3" fillcolor="white [3201]" strokecolor="black [3200]" strokeweight="1.5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" w14:anchorId="1D4F12EB">
                <v:textbox>
                  <w:txbxContent>
                    <w:p w:rsidRPr="005D0B3E" w:rsidR="001B694C" w:rsidP="001B694C" w:rsidRDefault="001B694C" w14:paraId="7C964D78" w14:textId="77777777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4C0394"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67C42F" wp14:editId="1DDE3A7C">
                <wp:simplePos x="0" y="0"/>
                <wp:positionH relativeFrom="column">
                  <wp:posOffset>1492250</wp:posOffset>
                </wp:positionH>
                <wp:positionV relativeFrom="paragraph">
                  <wp:posOffset>243205</wp:posOffset>
                </wp:positionV>
                <wp:extent cx="304800" cy="304800"/>
                <wp:effectExtent l="0" t="0" r="19050" b="19050"/>
                <wp:wrapNone/>
                <wp:docPr id="28" name="Co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58E327" w14:textId="77777777" w:rsidR="001B694C" w:rsidRPr="005D0B3E" w:rsidRDefault="001B694C" w:rsidP="001B694C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1C337C0">
              <v:shape id="Conector 28" style="position:absolute;left:0;text-align:left;margin-left:117.5pt;margin-top:19.15pt;width:24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4" fillcolor="white [3201]" strokecolor="black [3200]" strokeweight="1.5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" w14:anchorId="6E67C42F">
                <v:textbox>
                  <w:txbxContent>
                    <w:p w:rsidRPr="005D0B3E" w:rsidR="001B694C" w:rsidP="001B694C" w:rsidRDefault="001B694C" w14:paraId="7144751B" w14:textId="77777777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4C0394">
        <w:rPr>
          <w:b/>
        </w:rPr>
        <w:t>Listados de Excelencia Académica.</w:t>
      </w:r>
    </w:p>
    <w:p w14:paraId="1E7EF9A9" w14:textId="77777777" w:rsidR="001B694C" w:rsidRDefault="001B694C" w:rsidP="001B694C">
      <w:pPr>
        <w:spacing w:after="0" w:line="360" w:lineRule="auto"/>
        <w:jc w:val="both"/>
      </w:pPr>
      <w:r w:rsidRPr="004C0394"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7660D0" wp14:editId="656D0D7C">
                <wp:simplePos x="0" y="0"/>
                <wp:positionH relativeFrom="column">
                  <wp:posOffset>4305300</wp:posOffset>
                </wp:positionH>
                <wp:positionV relativeFrom="paragraph">
                  <wp:posOffset>141605</wp:posOffset>
                </wp:positionV>
                <wp:extent cx="0" cy="484061"/>
                <wp:effectExtent l="95250" t="0" r="57150" b="4953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06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2FDB0A7">
              <v:shape id="Conector recto de flecha 31" style="position:absolute;margin-left:339pt;margin-top:11.15pt;width:0;height:38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" w14:anchorId="5EF3BC79">
                <v:stroke endarrow="block"/>
              </v:shape>
            </w:pict>
          </mc:Fallback>
        </mc:AlternateContent>
      </w:r>
      <w:r w:rsidRPr="004C0394"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AB4D0D" wp14:editId="7DB7C0FD">
                <wp:simplePos x="0" y="0"/>
                <wp:positionH relativeFrom="column">
                  <wp:posOffset>1638300</wp:posOffset>
                </wp:positionH>
                <wp:positionV relativeFrom="paragraph">
                  <wp:posOffset>168275</wp:posOffset>
                </wp:positionV>
                <wp:extent cx="0" cy="400050"/>
                <wp:effectExtent l="95250" t="0" r="76200" b="3810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E4F9897">
              <v:shape id="Conector recto de flecha 29" style="position:absolute;margin-left:129pt;margin-top:13.25pt;width:0;height:3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" w14:anchorId="513896BD">
                <v:stroke endarrow="block"/>
              </v:shape>
            </w:pict>
          </mc:Fallback>
        </mc:AlternateContent>
      </w:r>
    </w:p>
    <w:p w14:paraId="083C9619" w14:textId="77777777" w:rsidR="001B694C" w:rsidRDefault="001B694C" w:rsidP="001B694C">
      <w:pPr>
        <w:spacing w:after="0" w:line="360" w:lineRule="auto"/>
        <w:jc w:val="center"/>
        <w:rPr>
          <w:rFonts w:cs="Arial"/>
          <w:sz w:val="24"/>
          <w:szCs w:val="24"/>
        </w:rPr>
      </w:pPr>
      <w:r w:rsidRPr="004C0394"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739EE0" wp14:editId="27A2BFAF">
                <wp:simplePos x="0" y="0"/>
                <wp:positionH relativeFrom="column">
                  <wp:posOffset>568325</wp:posOffset>
                </wp:positionH>
                <wp:positionV relativeFrom="paragraph">
                  <wp:posOffset>377190</wp:posOffset>
                </wp:positionV>
                <wp:extent cx="304800" cy="304800"/>
                <wp:effectExtent l="0" t="0" r="19050" b="19050"/>
                <wp:wrapNone/>
                <wp:docPr id="26" name="Co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C8925" w14:textId="77777777" w:rsidR="001B694C" w:rsidRPr="005D0B3E" w:rsidRDefault="001B694C" w:rsidP="001B694C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888EBAA">
              <v:shape id="Conector 26" style="position:absolute;left:0;text-align:left;margin-left:44.75pt;margin-top:29.7pt;width:24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5" fillcolor="white [3201]" strokecolor="black [3200]" strokeweight="1.5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" w14:anchorId="0D739EE0">
                <v:textbox>
                  <w:txbxContent>
                    <w:p w:rsidRPr="005D0B3E" w:rsidR="001B694C" w:rsidP="001B694C" w:rsidRDefault="001B694C" w14:paraId="0B778152" w14:textId="77777777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C0394"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A05AEB" wp14:editId="07CCA1A5">
                <wp:simplePos x="0" y="0"/>
                <wp:positionH relativeFrom="column">
                  <wp:posOffset>878205</wp:posOffset>
                </wp:positionH>
                <wp:positionV relativeFrom="paragraph">
                  <wp:posOffset>534035</wp:posOffset>
                </wp:positionV>
                <wp:extent cx="461645" cy="0"/>
                <wp:effectExtent l="0" t="95250" r="0" b="952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3AA6ADE">
              <v:shape id="Conector recto de flecha 27" style="position:absolute;margin-left:69.15pt;margin-top:42.05pt;width:36.3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" w14:anchorId="1AE135CE">
                <v:stroke endarrow="block"/>
              </v:shape>
            </w:pict>
          </mc:Fallback>
        </mc:AlternateContent>
      </w:r>
      <w:r w:rsidRPr="004C0394"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61FA3A" wp14:editId="59C96141">
                <wp:simplePos x="0" y="0"/>
                <wp:positionH relativeFrom="column">
                  <wp:posOffset>878205</wp:posOffset>
                </wp:positionH>
                <wp:positionV relativeFrom="paragraph">
                  <wp:posOffset>219710</wp:posOffset>
                </wp:positionV>
                <wp:extent cx="461645" cy="0"/>
                <wp:effectExtent l="0" t="95250" r="0" b="952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9CCC890">
              <v:shape id="Conector recto de flecha 25" style="position:absolute;margin-left:69.15pt;margin-top:17.3pt;width:36.3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" w14:anchorId="1CD5CD96">
                <v:stroke endarrow="block"/>
              </v:shape>
            </w:pict>
          </mc:Fallback>
        </mc:AlternateContent>
      </w:r>
      <w:r w:rsidRPr="004C0394">
        <w:rPr>
          <w:noProof/>
          <w:lang w:eastAsia="es-HN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A4E0D1" wp14:editId="59518279">
                <wp:simplePos x="0" y="0"/>
                <wp:positionH relativeFrom="column">
                  <wp:posOffset>577850</wp:posOffset>
                </wp:positionH>
                <wp:positionV relativeFrom="paragraph">
                  <wp:posOffset>62865</wp:posOffset>
                </wp:positionV>
                <wp:extent cx="304800" cy="304800"/>
                <wp:effectExtent l="0" t="0" r="19050" b="19050"/>
                <wp:wrapNone/>
                <wp:docPr id="15" name="Co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flowChartConnector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C31CD" w14:textId="77777777" w:rsidR="001B694C" w:rsidRPr="005D0B3E" w:rsidRDefault="001B694C" w:rsidP="001B694C">
                            <w:pPr>
                              <w:ind w:left="-142" w:right="13"/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5D0B3E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F5DBBB4">
              <v:shape id="Conector 15" style="position:absolute;left:0;text-align:left;margin-left:45.5pt;margin-top:4.95pt;width:24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6" fillcolor="white [3201]" strokecolor="black [3200]" strokeweight="1.5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" w14:anchorId="1DA4E0D1">
                <v:textbox>
                  <w:txbxContent>
                    <w:p w:rsidRPr="005D0B3E" w:rsidR="001B694C" w:rsidP="001B694C" w:rsidRDefault="001B694C" w14:paraId="56B20A0C" w14:textId="77777777">
                      <w:pPr>
                        <w:ind w:left="-142" w:right="13"/>
                        <w:jc w:val="right"/>
                        <w:rPr>
                          <w:sz w:val="16"/>
                          <w:szCs w:val="16"/>
                        </w:rPr>
                      </w:pPr>
                      <w:r w:rsidRPr="005D0B3E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 w:val="24"/>
          <w:szCs w:val="24"/>
          <w:lang w:eastAsia="es-HN" w:bidi="ar-SA"/>
        </w:rPr>
        <w:drawing>
          <wp:inline distT="0" distB="0" distL="0" distR="0" wp14:anchorId="27073FEA" wp14:editId="5C2BB352">
            <wp:extent cx="3953199" cy="2276475"/>
            <wp:effectExtent l="0" t="0" r="9525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94" cy="228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FE6C" w14:textId="77777777" w:rsidR="001B694C" w:rsidRDefault="001B694C" w:rsidP="001B694C">
      <w:pPr>
        <w:spacing w:after="0" w:line="240" w:lineRule="auto"/>
        <w:jc w:val="both"/>
      </w:pPr>
      <w:r>
        <w:t>Nombre Formulario: [Nombre Técnico del Formulario/Nombre Descriptivo del Formulario]</w:t>
      </w:r>
    </w:p>
    <w:p w14:paraId="7F6B37B1" w14:textId="77777777" w:rsidR="001B694C" w:rsidRDefault="001B694C" w:rsidP="001B694C">
      <w:pPr>
        <w:spacing w:after="0" w:line="240" w:lineRule="auto"/>
        <w:jc w:val="both"/>
      </w:pPr>
      <w:r>
        <w:t>Nombre Reporte: [Nombre Técnico del Reporte/Nombre Descriptivo del Reporte]</w:t>
      </w:r>
    </w:p>
    <w:p w14:paraId="4F4485EC" w14:textId="77777777" w:rsidR="001B694C" w:rsidRDefault="001B694C" w:rsidP="001B694C">
      <w:pPr>
        <w:spacing w:after="0" w:line="240" w:lineRule="auto"/>
        <w:jc w:val="both"/>
      </w:pPr>
      <w:r>
        <w:t>Modulo del Aplicativo: [Nombre Módulo del Aplicativo]</w:t>
      </w:r>
    </w:p>
    <w:p w14:paraId="12D29C0F" w14:textId="77777777" w:rsidR="001B694C" w:rsidRDefault="001B694C" w:rsidP="001B694C">
      <w:pPr>
        <w:spacing w:after="0" w:line="240" w:lineRule="auto"/>
        <w:jc w:val="both"/>
      </w:pPr>
      <w:r>
        <w:t>Descripción Funcional: [Descripción de la función u objetivo del Reporte en el aplicativo]</w:t>
      </w:r>
    </w:p>
    <w:tbl>
      <w:tblPr>
        <w:tblW w:w="10201" w:type="dxa"/>
        <w:jc w:val="center"/>
        <w:shd w:val="clear" w:color="auto" w:fill="FFFFFF" w:themeFill="background1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1"/>
        <w:gridCol w:w="1984"/>
        <w:gridCol w:w="1559"/>
        <w:gridCol w:w="2977"/>
        <w:gridCol w:w="3260"/>
      </w:tblGrid>
      <w:tr w:rsidR="001B694C" w:rsidRPr="0096653A" w14:paraId="15564CD9" w14:textId="77777777" w:rsidTr="005A0C11">
        <w:trPr>
          <w:trHeight w:val="263"/>
          <w:tblHeader/>
          <w:jc w:val="center"/>
        </w:trPr>
        <w:tc>
          <w:tcPr>
            <w:tcW w:w="421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34B99F73" w14:textId="77777777" w:rsidR="001B694C" w:rsidRPr="0096653A" w:rsidRDefault="001B694C" w:rsidP="005A0C11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No</w:t>
            </w:r>
          </w:p>
        </w:tc>
        <w:tc>
          <w:tcPr>
            <w:tcW w:w="3543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5026DADD" w14:textId="77777777" w:rsidR="001B694C" w:rsidRPr="0096653A" w:rsidRDefault="001B694C" w:rsidP="005A0C11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Nombre Objeto</w:t>
            </w:r>
          </w:p>
        </w:tc>
        <w:tc>
          <w:tcPr>
            <w:tcW w:w="2977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7DA73330" w14:textId="77777777" w:rsidR="001B694C" w:rsidRPr="0096653A" w:rsidRDefault="001B694C" w:rsidP="005A0C11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Procedimientos/Parámetros</w:t>
            </w:r>
          </w:p>
        </w:tc>
        <w:tc>
          <w:tcPr>
            <w:tcW w:w="3260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1263AFA7" w14:textId="77777777" w:rsidR="001B694C" w:rsidRPr="0096653A" w:rsidRDefault="001B694C" w:rsidP="005A0C11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Validaciones</w:t>
            </w:r>
          </w:p>
        </w:tc>
      </w:tr>
      <w:tr w:rsidR="001B694C" w:rsidRPr="0096653A" w14:paraId="03D7801E" w14:textId="77777777" w:rsidTr="005A0C11">
        <w:trPr>
          <w:trHeight w:val="273"/>
          <w:tblHeader/>
          <w:jc w:val="center"/>
        </w:trPr>
        <w:tc>
          <w:tcPr>
            <w:tcW w:w="421" w:type="dxa"/>
            <w:vMerge/>
            <w:tcBorders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2ACED6A2" w14:textId="77777777" w:rsidR="001B694C" w:rsidRPr="0096653A" w:rsidRDefault="001B694C" w:rsidP="005A0C11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</w:p>
        </w:tc>
        <w:tc>
          <w:tcPr>
            <w:tcW w:w="19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5C0CC85C" w14:textId="77777777" w:rsidR="001B694C" w:rsidRDefault="001B694C" w:rsidP="005A0C11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Técnico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716F6482" w14:textId="77777777" w:rsidR="001B694C" w:rsidRDefault="001B694C" w:rsidP="005A0C11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  <w:t>Etiqueta</w:t>
            </w:r>
          </w:p>
        </w:tc>
        <w:tc>
          <w:tcPr>
            <w:tcW w:w="2977" w:type="dxa"/>
            <w:vMerge/>
            <w:tcBorders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596FCF6D" w14:textId="77777777" w:rsidR="001B694C" w:rsidRPr="0096653A" w:rsidRDefault="001B694C" w:rsidP="005A0C11">
            <w:pPr>
              <w:spacing w:after="0"/>
              <w:jc w:val="center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</w:p>
        </w:tc>
        <w:tc>
          <w:tcPr>
            <w:tcW w:w="3260" w:type="dxa"/>
            <w:vMerge/>
            <w:tcBorders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shd w:val="clear" w:color="auto" w:fill="1F497D" w:themeFill="text2"/>
            <w:vAlign w:val="center"/>
          </w:tcPr>
          <w:p w14:paraId="317580B5" w14:textId="77777777" w:rsidR="001B694C" w:rsidRPr="0096653A" w:rsidRDefault="001B694C" w:rsidP="005A0C11">
            <w:pPr>
              <w:spacing w:after="0"/>
              <w:rPr>
                <w:rFonts w:eastAsia="Times New Roman" w:cs="Arial"/>
                <w:b/>
                <w:bCs/>
                <w:color w:val="FFFFFF" w:themeColor="background1"/>
                <w:sz w:val="20"/>
                <w:szCs w:val="20"/>
                <w:lang w:eastAsia="es-HN"/>
              </w:rPr>
            </w:pPr>
          </w:p>
        </w:tc>
      </w:tr>
      <w:tr w:rsidR="001B694C" w:rsidRPr="0096653A" w14:paraId="3EAEB59A" w14:textId="77777777" w:rsidTr="005A0C11">
        <w:trPr>
          <w:trHeight w:val="345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D5AA2A3" w14:textId="77777777" w:rsidR="001B694C" w:rsidRPr="0096653A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1.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1E39B5" w14:textId="77777777" w:rsidR="001B694C" w:rsidRPr="0096653A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fraParametrosReporte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7989D36" w14:textId="77777777" w:rsidR="001B694C" w:rsidRPr="0096653A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Listados de Excelencia, selecciones los parámetros adecuados.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D3ECE4" w14:textId="77777777" w:rsidR="001B694C" w:rsidRPr="0096653A" w:rsidRDefault="001B694C" w:rsidP="005A0C11">
            <w:pPr>
              <w:spacing w:after="0" w:line="240" w:lineRule="auto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133E397" w14:textId="77777777" w:rsidR="001B694C" w:rsidRPr="009B0A5F" w:rsidRDefault="001B694C" w:rsidP="005A0C11">
            <w:pPr>
              <w:spacing w:after="0" w:line="240" w:lineRule="auto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  <w:tr w:rsidR="001B694C" w:rsidRPr="0096653A" w14:paraId="506F0325" w14:textId="77777777" w:rsidTr="005A0C11">
        <w:trPr>
          <w:trHeight w:val="345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79B30E" w14:textId="77777777" w:rsidR="001B694C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2.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D70ACA" w14:textId="77777777" w:rsidR="001B694C" w:rsidRPr="0096653A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cboCentroUniversitario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C58DAB" w14:textId="77777777" w:rsidR="001B694C" w:rsidRPr="0096653A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Centro Universitario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3D8D25C" w14:textId="77777777" w:rsidR="001B694C" w:rsidRPr="0096653A" w:rsidRDefault="001B694C" w:rsidP="005A0C11">
            <w:pPr>
              <w:spacing w:after="0" w:line="240" w:lineRule="auto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mdlProcedimientos.proLlenarCombos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00AC301" w14:textId="77777777" w:rsidR="001B694C" w:rsidRDefault="001B694C" w:rsidP="001B694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ind w:left="355"/>
              <w:jc w:val="both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Valor requerido.</w:t>
            </w:r>
          </w:p>
          <w:p w14:paraId="37E7BDF4" w14:textId="77777777" w:rsidR="001B694C" w:rsidRPr="00BC3C4D" w:rsidRDefault="001B694C" w:rsidP="001B694C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ind w:left="355"/>
              <w:jc w:val="both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Cs/>
                <w:sz w:val="20"/>
                <w:szCs w:val="20"/>
                <w:lang w:eastAsia="es-HN"/>
              </w:rPr>
              <w:t>Solo permite valores incluidos en la lista.</w:t>
            </w:r>
          </w:p>
        </w:tc>
      </w:tr>
      <w:tr w:rsidR="001B694C" w:rsidRPr="0096653A" w14:paraId="126ECE90" w14:textId="77777777" w:rsidTr="005A0C11">
        <w:trPr>
          <w:trHeight w:val="345"/>
          <w:jc w:val="center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D8912F" w14:textId="77777777" w:rsidR="001B694C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846A3C0" w14:textId="77777777" w:rsidR="001B694C" w:rsidRPr="0096653A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904B0E7" w14:textId="77777777" w:rsidR="001B694C" w:rsidRPr="0096653A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4035194" w14:textId="77777777" w:rsidR="001B694C" w:rsidRPr="0096653A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E5D756D" w14:textId="77777777" w:rsidR="001B694C" w:rsidRPr="0096653A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Cs/>
                <w:sz w:val="20"/>
                <w:szCs w:val="20"/>
                <w:lang w:eastAsia="es-HN"/>
              </w:rPr>
            </w:pPr>
          </w:p>
        </w:tc>
      </w:tr>
    </w:tbl>
    <w:p w14:paraId="3FF71672" w14:textId="77777777" w:rsidR="001B694C" w:rsidRDefault="001B694C" w:rsidP="001B694C">
      <w:pPr>
        <w:spacing w:after="0" w:line="360" w:lineRule="auto"/>
        <w:jc w:val="both"/>
        <w:rPr>
          <w:rFonts w:cs="Arial"/>
          <w:sz w:val="24"/>
          <w:szCs w:val="24"/>
        </w:rPr>
      </w:pPr>
    </w:p>
    <w:p w14:paraId="0524ECBC" w14:textId="77777777" w:rsidR="001B694C" w:rsidRDefault="001B694C" w:rsidP="001B694C">
      <w:pPr>
        <w:spacing w:after="0" w:line="360" w:lineRule="auto"/>
        <w:jc w:val="both"/>
        <w:rPr>
          <w:rFonts w:cs="Arial"/>
          <w:b/>
          <w:i/>
          <w:sz w:val="24"/>
          <w:szCs w:val="24"/>
        </w:rPr>
      </w:pPr>
    </w:p>
    <w:p w14:paraId="749A8930" w14:textId="77777777" w:rsidR="001B694C" w:rsidRDefault="001B694C" w:rsidP="001B694C">
      <w:pPr>
        <w:spacing w:after="0" w:line="360" w:lineRule="auto"/>
        <w:jc w:val="both"/>
        <w:rPr>
          <w:rFonts w:cs="Arial"/>
          <w:b/>
          <w:i/>
          <w:sz w:val="24"/>
          <w:szCs w:val="24"/>
        </w:rPr>
      </w:pPr>
    </w:p>
    <w:p w14:paraId="678DECAC" w14:textId="77777777" w:rsidR="001B694C" w:rsidRDefault="001B694C" w:rsidP="001B694C">
      <w:pPr>
        <w:spacing w:after="0" w:line="360" w:lineRule="auto"/>
        <w:jc w:val="both"/>
        <w:rPr>
          <w:rFonts w:cs="Arial"/>
          <w:b/>
          <w:i/>
          <w:sz w:val="24"/>
          <w:szCs w:val="24"/>
        </w:rPr>
      </w:pPr>
    </w:p>
    <w:p w14:paraId="4ABD749A" w14:textId="77777777" w:rsidR="001B694C" w:rsidRDefault="001B694C" w:rsidP="001B694C">
      <w:pPr>
        <w:spacing w:after="0" w:line="360" w:lineRule="auto"/>
        <w:jc w:val="both"/>
        <w:rPr>
          <w:rFonts w:cs="Arial"/>
          <w:b/>
          <w:i/>
          <w:sz w:val="24"/>
          <w:szCs w:val="24"/>
        </w:rPr>
      </w:pPr>
    </w:p>
    <w:p w14:paraId="612F03EC" w14:textId="77777777" w:rsidR="001B694C" w:rsidRDefault="001B694C" w:rsidP="001B694C">
      <w:pPr>
        <w:spacing w:after="0" w:line="360" w:lineRule="auto"/>
        <w:jc w:val="both"/>
        <w:rPr>
          <w:rFonts w:cs="Arial"/>
          <w:b/>
          <w:i/>
          <w:sz w:val="24"/>
          <w:szCs w:val="24"/>
        </w:rPr>
      </w:pPr>
    </w:p>
    <w:p w14:paraId="63B6559D" w14:textId="77777777" w:rsidR="001B694C" w:rsidRDefault="001B694C" w:rsidP="001B694C">
      <w:pPr>
        <w:spacing w:after="0" w:line="360" w:lineRule="auto"/>
        <w:jc w:val="both"/>
        <w:rPr>
          <w:rFonts w:cs="Arial"/>
          <w:b/>
          <w:i/>
          <w:sz w:val="24"/>
          <w:szCs w:val="24"/>
        </w:rPr>
      </w:pPr>
    </w:p>
    <w:p w14:paraId="64FF62EA" w14:textId="77777777" w:rsidR="001B694C" w:rsidRPr="00AD38FB" w:rsidRDefault="001B694C" w:rsidP="001B694C">
      <w:pPr>
        <w:spacing w:after="0" w:line="360" w:lineRule="auto"/>
        <w:jc w:val="both"/>
        <w:rPr>
          <w:rFonts w:cs="Arial"/>
          <w:b/>
          <w:i/>
          <w:sz w:val="24"/>
          <w:szCs w:val="24"/>
        </w:rPr>
      </w:pPr>
      <w:r w:rsidRPr="00AD38FB">
        <w:rPr>
          <w:rFonts w:cs="Arial"/>
          <w:b/>
          <w:i/>
          <w:sz w:val="24"/>
          <w:szCs w:val="24"/>
        </w:rPr>
        <w:t>Diseño del Reporte.</w:t>
      </w:r>
    </w:p>
    <w:p w14:paraId="3482A704" w14:textId="77777777" w:rsidR="001B694C" w:rsidRDefault="001B694C" w:rsidP="001B694C">
      <w:pPr>
        <w:spacing w:after="0" w:line="360" w:lineRule="auto"/>
        <w:jc w:val="center"/>
        <w:rPr>
          <w:rFonts w:cs="Arial"/>
          <w:sz w:val="24"/>
          <w:szCs w:val="24"/>
        </w:rPr>
      </w:pPr>
    </w:p>
    <w:tbl>
      <w:tblPr>
        <w:tblW w:w="869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60"/>
        <w:gridCol w:w="1087"/>
        <w:gridCol w:w="616"/>
        <w:gridCol w:w="1456"/>
        <w:gridCol w:w="1456"/>
        <w:gridCol w:w="496"/>
        <w:gridCol w:w="1636"/>
        <w:gridCol w:w="1376"/>
      </w:tblGrid>
      <w:tr w:rsidR="001B694C" w:rsidRPr="00A470E9" w14:paraId="0C521579" w14:textId="77777777" w:rsidTr="005A0C11">
        <w:trPr>
          <w:trHeight w:val="255"/>
          <w:jc w:val="center"/>
        </w:trPr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E0F89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noProof/>
                <w:sz w:val="20"/>
                <w:szCs w:val="20"/>
                <w:lang w:eastAsia="es-HN" w:bidi="ar-SA"/>
              </w:rPr>
              <w:drawing>
                <wp:anchor distT="0" distB="0" distL="114300" distR="114300" simplePos="0" relativeHeight="251674624" behindDoc="0" locked="0" layoutInCell="1" allowOverlap="1" wp14:anchorId="138B3D4A" wp14:editId="5FBAF3F5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85725</wp:posOffset>
                  </wp:positionV>
                  <wp:extent cx="514350" cy="733425"/>
                  <wp:effectExtent l="0" t="0" r="0" b="9525"/>
                  <wp:wrapNone/>
                  <wp:docPr id="10" name="Imagen 10" descr="Logo_UNAH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" descr="Logo_UNAH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17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20"/>
            </w:tblGrid>
            <w:tr w:rsidR="001B694C" w:rsidRPr="00A470E9" w14:paraId="5F4D384C" w14:textId="77777777" w:rsidTr="005A0C11">
              <w:trPr>
                <w:trHeight w:val="255"/>
                <w:tblCellSpacing w:w="0" w:type="dxa"/>
              </w:trPr>
              <w:tc>
                <w:tcPr>
                  <w:tcW w:w="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4B6AE65" w14:textId="77777777" w:rsidR="001B694C" w:rsidRPr="00A470E9" w:rsidRDefault="001B694C" w:rsidP="005A0C11">
                  <w:pPr>
                    <w:spacing w:after="0" w:line="240" w:lineRule="auto"/>
                    <w:rPr>
                      <w:rFonts w:eastAsia="Times New Roman" w:cs="Arial"/>
                      <w:sz w:val="20"/>
                      <w:szCs w:val="20"/>
                      <w:lang w:eastAsia="es-HN"/>
                    </w:rPr>
                  </w:pPr>
                </w:p>
              </w:tc>
            </w:tr>
          </w:tbl>
          <w:p w14:paraId="3075B31F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57B3D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597E0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00F24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1BCB4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1436B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44DCB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92A21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</w:tr>
      <w:tr w:rsidR="001B694C" w:rsidRPr="00A470E9" w14:paraId="5B77B490" w14:textId="77777777" w:rsidTr="005A0C11">
        <w:trPr>
          <w:trHeight w:val="315"/>
          <w:jc w:val="center"/>
        </w:trPr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E827F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11D2C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703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9156C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4"/>
                <w:szCs w:val="24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sz w:val="24"/>
                <w:szCs w:val="24"/>
                <w:lang w:eastAsia="es-HN"/>
              </w:rPr>
              <w:t>Universidad Nacional Autónoma de Honduras</w:t>
            </w:r>
          </w:p>
        </w:tc>
      </w:tr>
      <w:tr w:rsidR="001B694C" w:rsidRPr="00A470E9" w14:paraId="264994DF" w14:textId="77777777" w:rsidTr="005A0C11">
        <w:trPr>
          <w:trHeight w:val="300"/>
          <w:jc w:val="center"/>
        </w:trPr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6DA79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4"/>
                <w:szCs w:val="24"/>
                <w:lang w:eastAsia="es-HN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057D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703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7425B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lang w:eastAsia="es-HN"/>
              </w:rPr>
              <w:t>Vicerrectoría de Orientación y Asuntos Estudiantiles</w:t>
            </w:r>
          </w:p>
        </w:tc>
      </w:tr>
      <w:tr w:rsidR="001B694C" w:rsidRPr="00A470E9" w14:paraId="2F877E04" w14:textId="77777777" w:rsidTr="005A0C11">
        <w:trPr>
          <w:trHeight w:val="255"/>
          <w:jc w:val="center"/>
        </w:trPr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0F392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HN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D0999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703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5F93D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  <w:t>Listado de Excelencia Académica</w:t>
            </w:r>
          </w:p>
        </w:tc>
      </w:tr>
      <w:tr w:rsidR="001B694C" w:rsidRPr="00A470E9" w14:paraId="17BFE590" w14:textId="77777777" w:rsidTr="005A0C11">
        <w:trPr>
          <w:trHeight w:val="255"/>
          <w:jc w:val="center"/>
        </w:trPr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A25A8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3A5CD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C8868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9DCF1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DD741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799F3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9E81B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A0BB5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</w:tr>
      <w:tr w:rsidR="001B694C" w:rsidRPr="00A470E9" w14:paraId="34D8E768" w14:textId="77777777" w:rsidTr="005A0C11">
        <w:trPr>
          <w:trHeight w:val="255"/>
          <w:jc w:val="center"/>
        </w:trPr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691BD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1E3FD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44312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29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7DBB11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Centro Universitario: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E577E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301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EF27DC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Carrera:</w:t>
            </w:r>
          </w:p>
        </w:tc>
      </w:tr>
      <w:tr w:rsidR="001B694C" w:rsidRPr="00A470E9" w14:paraId="2B089A1F" w14:textId="77777777" w:rsidTr="005A0C11">
        <w:trPr>
          <w:trHeight w:val="255"/>
          <w:jc w:val="center"/>
        </w:trPr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25B60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Año:</w:t>
            </w:r>
          </w:p>
        </w:tc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81624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  <w:t>2013</w:t>
            </w: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6399F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29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D691E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  <w:t>Ciudad Universitaria</w:t>
            </w: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6945D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30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6A65B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  <w:t>Informática Administrativa</w:t>
            </w:r>
          </w:p>
        </w:tc>
      </w:tr>
      <w:tr w:rsidR="001B694C" w:rsidRPr="00A470E9" w14:paraId="5452FD7D" w14:textId="77777777" w:rsidTr="005A0C11">
        <w:trPr>
          <w:trHeight w:val="255"/>
          <w:jc w:val="center"/>
        </w:trPr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D5F6C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262A4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EEE18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0D141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88FD7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31428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90F56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E10AF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</w:tr>
      <w:tr w:rsidR="001B694C" w:rsidRPr="00A470E9" w14:paraId="7BAAC162" w14:textId="77777777" w:rsidTr="005A0C11">
        <w:trPr>
          <w:trHeight w:val="51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 w:themeFill="text2"/>
            <w:vAlign w:val="center"/>
            <w:hideMark/>
          </w:tcPr>
          <w:p w14:paraId="0ED38C90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No.</w:t>
            </w:r>
          </w:p>
        </w:tc>
        <w:tc>
          <w:tcPr>
            <w:tcW w:w="1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97D" w:themeFill="text2"/>
            <w:vAlign w:val="center"/>
            <w:hideMark/>
          </w:tcPr>
          <w:p w14:paraId="64C43638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Cuenta</w:t>
            </w:r>
          </w:p>
        </w:tc>
        <w:tc>
          <w:tcPr>
            <w:tcW w:w="40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1F497D" w:themeFill="text2"/>
            <w:vAlign w:val="center"/>
            <w:hideMark/>
          </w:tcPr>
          <w:p w14:paraId="5660EE3D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Nombre Completo Alumno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97D" w:themeFill="text2"/>
            <w:vAlign w:val="center"/>
            <w:hideMark/>
          </w:tcPr>
          <w:p w14:paraId="5FA08994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Clases Aprobadas</w:t>
            </w:r>
          </w:p>
        </w:tc>
        <w:tc>
          <w:tcPr>
            <w:tcW w:w="1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97D" w:themeFill="text2"/>
            <w:vAlign w:val="center"/>
            <w:hideMark/>
          </w:tcPr>
          <w:p w14:paraId="2CCAD06D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Promedio Anual</w:t>
            </w:r>
          </w:p>
        </w:tc>
      </w:tr>
      <w:tr w:rsidR="001B694C" w:rsidRPr="00A470E9" w14:paraId="30563E33" w14:textId="77777777" w:rsidTr="005A0C11">
        <w:trPr>
          <w:trHeight w:val="255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9B9FF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14CF8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40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29E10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688BB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83B43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</w:tr>
      <w:tr w:rsidR="001B694C" w:rsidRPr="00A470E9" w14:paraId="4B56ACB1" w14:textId="77777777" w:rsidTr="005A0C11">
        <w:trPr>
          <w:trHeight w:val="255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D0197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3009B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40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B12CC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D09CE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DFAAD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</w:tr>
      <w:tr w:rsidR="001B694C" w:rsidRPr="00A470E9" w14:paraId="6637E07C" w14:textId="77777777" w:rsidTr="005A0C11">
        <w:trPr>
          <w:trHeight w:val="255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BE73A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28F9C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40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C30F5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F0650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06B3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</w:tr>
      <w:tr w:rsidR="001B694C" w:rsidRPr="00A470E9" w14:paraId="35861383" w14:textId="77777777" w:rsidTr="005A0C11">
        <w:trPr>
          <w:trHeight w:val="255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BDEA0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850FA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40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77125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C689E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3683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</w:tr>
      <w:tr w:rsidR="001B694C" w:rsidRPr="00A470E9" w14:paraId="3232A23C" w14:textId="77777777" w:rsidTr="005A0C11">
        <w:trPr>
          <w:trHeight w:val="255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74CD9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0CE0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40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6EAE1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D9D2A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355E3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</w:tr>
      <w:tr w:rsidR="001B694C" w:rsidRPr="00A470E9" w14:paraId="4E49DAEF" w14:textId="77777777" w:rsidTr="005A0C11">
        <w:trPr>
          <w:trHeight w:val="255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6972F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2D98A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40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05973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7435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AF084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 </w:t>
            </w:r>
          </w:p>
        </w:tc>
      </w:tr>
      <w:tr w:rsidR="001B694C" w:rsidRPr="00A470E9" w14:paraId="74490458" w14:textId="77777777" w:rsidTr="005A0C11">
        <w:trPr>
          <w:trHeight w:val="255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FF00" w:fill="FFFFFF"/>
            <w:vAlign w:val="center"/>
            <w:hideMark/>
          </w:tcPr>
          <w:p w14:paraId="0260DAA5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FF00" w:fill="FFFFFF"/>
            <w:vAlign w:val="center"/>
            <w:hideMark/>
          </w:tcPr>
          <w:p w14:paraId="58B09AEC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402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FF00" w:fill="FFFFFF"/>
            <w:vAlign w:val="center"/>
            <w:hideMark/>
          </w:tcPr>
          <w:p w14:paraId="0A34254F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es-HN"/>
              </w:rPr>
              <w:t>- Última Línea -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FF00" w:fill="FFFFFF"/>
            <w:vAlign w:val="center"/>
            <w:hideMark/>
          </w:tcPr>
          <w:p w14:paraId="0D87FC74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es-HN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FF00" w:fill="FFFFFF"/>
            <w:vAlign w:val="center"/>
            <w:hideMark/>
          </w:tcPr>
          <w:p w14:paraId="34EC9CD2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es-HN"/>
              </w:rPr>
              <w:t> </w:t>
            </w:r>
          </w:p>
        </w:tc>
      </w:tr>
      <w:tr w:rsidR="001B694C" w:rsidRPr="00A470E9" w14:paraId="1BBC9B94" w14:textId="77777777" w:rsidTr="005A0C11">
        <w:trPr>
          <w:trHeight w:val="255"/>
          <w:jc w:val="center"/>
        </w:trPr>
        <w:tc>
          <w:tcPr>
            <w:tcW w:w="5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89EED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es-HN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5C6CA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7DAF2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4C27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176FE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ECDCF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A4860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78456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</w:tr>
      <w:tr w:rsidR="001B694C" w:rsidRPr="00A470E9" w14:paraId="1BFD5233" w14:textId="77777777" w:rsidTr="005A0C11">
        <w:trPr>
          <w:trHeight w:val="255"/>
          <w:jc w:val="center"/>
        </w:trPr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9496B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  <w:t>Fecha Consulta:</w:t>
            </w:r>
          </w:p>
        </w:tc>
        <w:tc>
          <w:tcPr>
            <w:tcW w:w="20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260BE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05/02/2014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62ED2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EE0F0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84F4D" w14:textId="77777777" w:rsidR="001B694C" w:rsidRPr="00A470E9" w:rsidRDefault="001B694C" w:rsidP="005A0C11">
            <w:pPr>
              <w:spacing w:after="0" w:line="240" w:lineRule="auto"/>
              <w:jc w:val="right"/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  <w:t>Usuario: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6F6F7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jfrmarin</w:t>
            </w:r>
          </w:p>
        </w:tc>
      </w:tr>
      <w:tr w:rsidR="001B694C" w:rsidRPr="00A470E9" w14:paraId="5A37B118" w14:textId="77777777" w:rsidTr="005A0C11">
        <w:trPr>
          <w:trHeight w:val="255"/>
          <w:jc w:val="center"/>
        </w:trPr>
        <w:tc>
          <w:tcPr>
            <w:tcW w:w="1661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73ABA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b/>
                <w:bCs/>
                <w:sz w:val="18"/>
                <w:szCs w:val="18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sz w:val="18"/>
                <w:szCs w:val="18"/>
                <w:lang w:eastAsia="es-HN"/>
              </w:rPr>
              <w:t>Fecha Impresión:</w:t>
            </w:r>
          </w:p>
        </w:tc>
        <w:tc>
          <w:tcPr>
            <w:tcW w:w="20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4E75C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05/02/2014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C7C93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41089" w14:textId="77777777" w:rsidR="001B694C" w:rsidRPr="00A470E9" w:rsidRDefault="001B694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B186F" w14:textId="77777777" w:rsidR="001B694C" w:rsidRPr="00A470E9" w:rsidRDefault="001B694C" w:rsidP="005A0C11">
            <w:pPr>
              <w:spacing w:after="0" w:line="240" w:lineRule="auto"/>
              <w:jc w:val="right"/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b/>
                <w:bCs/>
                <w:sz w:val="20"/>
                <w:szCs w:val="20"/>
                <w:lang w:eastAsia="es-HN"/>
              </w:rPr>
              <w:t>Página:</w:t>
            </w:r>
          </w:p>
        </w:tc>
        <w:tc>
          <w:tcPr>
            <w:tcW w:w="1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52ACB" w14:textId="77777777" w:rsidR="001B694C" w:rsidRPr="00A470E9" w:rsidRDefault="001B694C" w:rsidP="005A0C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HN"/>
              </w:rPr>
            </w:pPr>
            <w:r w:rsidRPr="00A470E9">
              <w:rPr>
                <w:rFonts w:eastAsia="Times New Roman" w:cs="Arial"/>
                <w:sz w:val="20"/>
                <w:szCs w:val="20"/>
                <w:lang w:eastAsia="es-HN"/>
              </w:rPr>
              <w:t>1 de 1</w:t>
            </w:r>
          </w:p>
        </w:tc>
      </w:tr>
    </w:tbl>
    <w:p w14:paraId="2591CF98" w14:textId="77777777" w:rsidR="001B694C" w:rsidRDefault="001B694C" w:rsidP="001B694C">
      <w:pPr>
        <w:spacing w:after="0" w:line="360" w:lineRule="auto"/>
        <w:jc w:val="center"/>
        <w:rPr>
          <w:rFonts w:cs="Arial"/>
          <w:sz w:val="24"/>
          <w:szCs w:val="24"/>
        </w:rPr>
      </w:pPr>
    </w:p>
    <w:p w14:paraId="65D5C6F1" w14:textId="77777777" w:rsidR="001B694C" w:rsidRDefault="001B694C" w:rsidP="00526164"/>
    <w:p w14:paraId="553E0BC1" w14:textId="77777777" w:rsidR="008713AC" w:rsidRDefault="008713AC" w:rsidP="00526164"/>
    <w:p w14:paraId="4855BCC9" w14:textId="77777777" w:rsidR="008713AC" w:rsidRDefault="008713AC" w:rsidP="00526164"/>
    <w:p w14:paraId="1C384469" w14:textId="77777777" w:rsidR="008713AC" w:rsidRDefault="008713AC" w:rsidP="00526164"/>
    <w:p w14:paraId="35A53E5F" w14:textId="77777777" w:rsidR="008713AC" w:rsidRDefault="008713AC" w:rsidP="00526164"/>
    <w:p w14:paraId="1F568E44" w14:textId="77777777" w:rsidR="008713AC" w:rsidRDefault="008713AC" w:rsidP="00526164"/>
    <w:p w14:paraId="569C92AE" w14:textId="77777777" w:rsidR="008713AC" w:rsidRDefault="008713AC" w:rsidP="00526164"/>
    <w:p w14:paraId="4FB3FE18" w14:textId="77777777" w:rsidR="008713AC" w:rsidRDefault="008713AC" w:rsidP="00526164"/>
    <w:p w14:paraId="4727B33D" w14:textId="77777777" w:rsidR="008713AC" w:rsidRDefault="008713AC" w:rsidP="00526164"/>
    <w:p w14:paraId="591400CD" w14:textId="77777777" w:rsidR="008713AC" w:rsidRDefault="008713AC" w:rsidP="00526164"/>
    <w:p w14:paraId="6F6FA9E9" w14:textId="77777777" w:rsidR="008713AC" w:rsidRDefault="008713AC" w:rsidP="00526164"/>
    <w:p w14:paraId="29D65000" w14:textId="77777777" w:rsidR="008713AC" w:rsidRPr="008713AC" w:rsidRDefault="008713AC" w:rsidP="008713AC">
      <w:pPr>
        <w:pStyle w:val="Prrafodelista"/>
        <w:numPr>
          <w:ilvl w:val="0"/>
          <w:numId w:val="10"/>
        </w:numPr>
        <w:rPr>
          <w:b/>
        </w:rPr>
      </w:pPr>
      <w:bookmarkStart w:id="18" w:name="_Toc384046853"/>
      <w:r w:rsidRPr="008713AC">
        <w:rPr>
          <w:b/>
        </w:rPr>
        <w:lastRenderedPageBreak/>
        <w:t>ANEXOS</w:t>
      </w:r>
      <w:bookmarkEnd w:id="18"/>
    </w:p>
    <w:p w14:paraId="1DC7C953" w14:textId="77777777" w:rsidR="008713AC" w:rsidRDefault="008713AC" w:rsidP="008713AC">
      <w:bookmarkStart w:id="19" w:name="_Toc384046854"/>
      <w:r>
        <w:t>Políticas de Seguridad de Acceso a la Base de Datos y al Aplicativo.</w:t>
      </w:r>
      <w:bookmarkEnd w:id="19"/>
    </w:p>
    <w:p w14:paraId="148326E8" w14:textId="77777777" w:rsidR="008713AC" w:rsidRPr="008E57D8" w:rsidRDefault="008713AC" w:rsidP="008713AC"/>
    <w:p w14:paraId="06785D23" w14:textId="77777777" w:rsidR="008713AC" w:rsidRDefault="008713AC" w:rsidP="008713AC">
      <w:bookmarkStart w:id="20" w:name="_Toc384046855"/>
      <w:r>
        <w:t>Catálogo de Errores Personalizados en el Aplicativo.</w:t>
      </w:r>
      <w:bookmarkEnd w:id="20"/>
    </w:p>
    <w:tbl>
      <w:tblPr>
        <w:tblW w:w="500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58"/>
        <w:gridCol w:w="6152"/>
        <w:gridCol w:w="3580"/>
      </w:tblGrid>
      <w:tr w:rsidR="008713AC" w:rsidRPr="00F1497F" w14:paraId="29DCCB35" w14:textId="77777777" w:rsidTr="005A0C11">
        <w:trPr>
          <w:trHeight w:val="72"/>
          <w:jc w:val="center"/>
        </w:trPr>
        <w:tc>
          <w:tcPr>
            <w:tcW w:w="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 w:themeFill="text2"/>
            <w:vAlign w:val="center"/>
            <w:hideMark/>
          </w:tcPr>
          <w:p w14:paraId="5299CCCC" w14:textId="77777777" w:rsidR="008713AC" w:rsidRPr="00F1497F" w:rsidRDefault="008713A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 w:rsidRPr="00F1497F"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Código Error</w:t>
            </w:r>
          </w:p>
        </w:tc>
        <w:tc>
          <w:tcPr>
            <w:tcW w:w="28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1F497D" w:themeFill="text2"/>
            <w:vAlign w:val="center"/>
            <w:hideMark/>
          </w:tcPr>
          <w:p w14:paraId="71529A14" w14:textId="77777777" w:rsidR="008713AC" w:rsidRPr="00F1497F" w:rsidRDefault="008713A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 xml:space="preserve">Mensaje y </w:t>
            </w:r>
            <w:r w:rsidRPr="00F1497F"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Descripción</w:t>
            </w:r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97D" w:themeFill="text2"/>
            <w:vAlign w:val="center"/>
          </w:tcPr>
          <w:p w14:paraId="08EDE7A8" w14:textId="77777777" w:rsidR="008713AC" w:rsidRPr="00F1497F" w:rsidRDefault="008713A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 w:rsidRPr="00F1497F"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 xml:space="preserve">Recomendación </w:t>
            </w:r>
            <w:r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para Solución</w:t>
            </w:r>
          </w:p>
        </w:tc>
      </w:tr>
      <w:tr w:rsidR="008713AC" w:rsidRPr="00F1497F" w14:paraId="6A34645A" w14:textId="77777777" w:rsidTr="005A0C11">
        <w:trPr>
          <w:trHeight w:val="255"/>
          <w:jc w:val="center"/>
        </w:trPr>
        <w:tc>
          <w:tcPr>
            <w:tcW w:w="4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C8C6B" w14:textId="77777777" w:rsidR="008713AC" w:rsidRPr="00F1497F" w:rsidRDefault="008713A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28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3A861" w14:textId="77777777" w:rsidR="008713AC" w:rsidRPr="00F1497F" w:rsidRDefault="008713A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F8453" w14:textId="77777777" w:rsidR="008713AC" w:rsidRPr="00F1497F" w:rsidRDefault="008713A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</w:tr>
    </w:tbl>
    <w:p w14:paraId="76FAC8CD" w14:textId="77777777" w:rsidR="008713AC" w:rsidRDefault="008713AC" w:rsidP="008713AC">
      <w:pPr>
        <w:tabs>
          <w:tab w:val="left" w:pos="1985"/>
        </w:tabs>
        <w:jc w:val="both"/>
        <w:rPr>
          <w:rFonts w:cs="Arial"/>
        </w:rPr>
      </w:pPr>
    </w:p>
    <w:p w14:paraId="0DF66732" w14:textId="77777777" w:rsidR="008713AC" w:rsidRDefault="008713AC" w:rsidP="008713AC">
      <w:bookmarkStart w:id="21" w:name="_Toc384046856"/>
      <w:r>
        <w:t>Catálogo de Procedimientos Definidos por el Desarrollador.</w:t>
      </w:r>
      <w:bookmarkEnd w:id="21"/>
    </w:p>
    <w:tbl>
      <w:tblPr>
        <w:tblW w:w="500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1"/>
        <w:gridCol w:w="3050"/>
        <w:gridCol w:w="3050"/>
        <w:gridCol w:w="3049"/>
      </w:tblGrid>
      <w:tr w:rsidR="008713AC" w:rsidRPr="00F1497F" w14:paraId="040AECC4" w14:textId="77777777" w:rsidTr="005A0C11">
        <w:trPr>
          <w:trHeight w:val="72"/>
          <w:jc w:val="center"/>
        </w:trPr>
        <w:tc>
          <w:tcPr>
            <w:tcW w:w="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 w:themeFill="text2"/>
            <w:vAlign w:val="center"/>
            <w:hideMark/>
          </w:tcPr>
          <w:p w14:paraId="40E1B36B" w14:textId="77777777" w:rsidR="008713AC" w:rsidRPr="00F1497F" w:rsidRDefault="008713A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Nombre Procedimiento</w:t>
            </w:r>
          </w:p>
        </w:tc>
        <w:tc>
          <w:tcPr>
            <w:tcW w:w="1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1F497D" w:themeFill="text2"/>
            <w:vAlign w:val="center"/>
            <w:hideMark/>
          </w:tcPr>
          <w:p w14:paraId="2DACE9F0" w14:textId="77777777" w:rsidR="008713AC" w:rsidRPr="00F1497F" w:rsidRDefault="008713A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Parámetros y Tipos de Datos</w:t>
            </w:r>
          </w:p>
        </w:tc>
        <w:tc>
          <w:tcPr>
            <w:tcW w:w="1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97D" w:themeFill="text2"/>
            <w:vAlign w:val="center"/>
          </w:tcPr>
          <w:p w14:paraId="5D975C66" w14:textId="77777777" w:rsidR="008713AC" w:rsidRPr="00F1497F" w:rsidRDefault="008713A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Descripción Funcional</w:t>
            </w:r>
          </w:p>
        </w:tc>
        <w:tc>
          <w:tcPr>
            <w:tcW w:w="1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97D" w:themeFill="text2"/>
            <w:vAlign w:val="center"/>
          </w:tcPr>
          <w:p w14:paraId="12C0A873" w14:textId="77777777" w:rsidR="008713AC" w:rsidRDefault="008713A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Resultado de Ejecución</w:t>
            </w:r>
          </w:p>
        </w:tc>
      </w:tr>
      <w:tr w:rsidR="008713AC" w:rsidRPr="00F1497F" w14:paraId="20580148" w14:textId="77777777" w:rsidTr="005A0C11">
        <w:trPr>
          <w:trHeight w:val="255"/>
          <w:jc w:val="center"/>
        </w:trPr>
        <w:tc>
          <w:tcPr>
            <w:tcW w:w="7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9DC64" w14:textId="77777777" w:rsidR="008713AC" w:rsidRPr="00F1497F" w:rsidRDefault="008713A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8C338" w14:textId="77777777" w:rsidR="008713AC" w:rsidRPr="00F1497F" w:rsidRDefault="008713A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5FB7D" w14:textId="77777777" w:rsidR="008713AC" w:rsidRPr="00F1497F" w:rsidRDefault="008713A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76D8A1B" w14:textId="77777777" w:rsidR="008713AC" w:rsidRPr="00F1497F" w:rsidRDefault="008713A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</w:tr>
    </w:tbl>
    <w:p w14:paraId="6B35E7F8" w14:textId="77777777" w:rsidR="008713AC" w:rsidRDefault="008713AC" w:rsidP="008713AC">
      <w:pPr>
        <w:tabs>
          <w:tab w:val="left" w:pos="1985"/>
        </w:tabs>
        <w:jc w:val="both"/>
        <w:rPr>
          <w:rFonts w:cs="Arial"/>
        </w:rPr>
      </w:pPr>
    </w:p>
    <w:p w14:paraId="0E10F382" w14:textId="77777777" w:rsidR="008713AC" w:rsidRDefault="008713AC" w:rsidP="008713AC">
      <w:bookmarkStart w:id="22" w:name="_Toc384046857"/>
      <w:r>
        <w:t>Catálogo de Funciones Definidos por el Desarrollador.</w:t>
      </w:r>
      <w:bookmarkEnd w:id="22"/>
    </w:p>
    <w:tbl>
      <w:tblPr>
        <w:tblW w:w="500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1"/>
        <w:gridCol w:w="3050"/>
        <w:gridCol w:w="3050"/>
        <w:gridCol w:w="3049"/>
      </w:tblGrid>
      <w:tr w:rsidR="008713AC" w:rsidRPr="00F1497F" w14:paraId="28509D90" w14:textId="77777777" w:rsidTr="005A0C11">
        <w:trPr>
          <w:trHeight w:val="72"/>
          <w:jc w:val="center"/>
        </w:trPr>
        <w:tc>
          <w:tcPr>
            <w:tcW w:w="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 w:themeFill="text2"/>
            <w:vAlign w:val="center"/>
            <w:hideMark/>
          </w:tcPr>
          <w:p w14:paraId="3B5A709C" w14:textId="77777777" w:rsidR="008713AC" w:rsidRPr="00F1497F" w:rsidRDefault="008713A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Nombre Función</w:t>
            </w:r>
          </w:p>
        </w:tc>
        <w:tc>
          <w:tcPr>
            <w:tcW w:w="1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1F497D" w:themeFill="text2"/>
            <w:vAlign w:val="center"/>
            <w:hideMark/>
          </w:tcPr>
          <w:p w14:paraId="179ED4DC" w14:textId="77777777" w:rsidR="008713AC" w:rsidRPr="00F1497F" w:rsidRDefault="008713A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Parámetros y Tipos de Datos</w:t>
            </w:r>
          </w:p>
        </w:tc>
        <w:tc>
          <w:tcPr>
            <w:tcW w:w="1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97D" w:themeFill="text2"/>
            <w:vAlign w:val="center"/>
          </w:tcPr>
          <w:p w14:paraId="4358BAA3" w14:textId="77777777" w:rsidR="008713AC" w:rsidRPr="00F1497F" w:rsidRDefault="008713A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Descripción Funcional</w:t>
            </w:r>
          </w:p>
        </w:tc>
        <w:tc>
          <w:tcPr>
            <w:tcW w:w="1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F497D" w:themeFill="text2"/>
            <w:vAlign w:val="center"/>
          </w:tcPr>
          <w:p w14:paraId="3DFCDA54" w14:textId="77777777" w:rsidR="008713AC" w:rsidRDefault="008713AC" w:rsidP="005A0C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</w:pPr>
            <w:r>
              <w:rPr>
                <w:rFonts w:eastAsia="Times New Roman" w:cs="Arial"/>
                <w:b/>
                <w:bCs/>
                <w:color w:val="FFFFFF"/>
                <w:sz w:val="20"/>
                <w:szCs w:val="20"/>
                <w:lang w:eastAsia="es-HN"/>
              </w:rPr>
              <w:t>Resultado de Ejecución</w:t>
            </w:r>
          </w:p>
        </w:tc>
      </w:tr>
      <w:tr w:rsidR="008713AC" w:rsidRPr="00F1497F" w14:paraId="42865D3D" w14:textId="77777777" w:rsidTr="005A0C11">
        <w:trPr>
          <w:trHeight w:val="255"/>
          <w:jc w:val="center"/>
        </w:trPr>
        <w:tc>
          <w:tcPr>
            <w:tcW w:w="7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95702" w14:textId="77777777" w:rsidR="008713AC" w:rsidRPr="00F1497F" w:rsidRDefault="008713A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BBC52" w14:textId="77777777" w:rsidR="008713AC" w:rsidRPr="00F1497F" w:rsidRDefault="008713A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47266" w14:textId="77777777" w:rsidR="008713AC" w:rsidRPr="00F1497F" w:rsidRDefault="008713A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  <w:tc>
          <w:tcPr>
            <w:tcW w:w="1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25A060" w14:textId="77777777" w:rsidR="008713AC" w:rsidRPr="00F1497F" w:rsidRDefault="008713AC" w:rsidP="005A0C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HN"/>
              </w:rPr>
            </w:pPr>
          </w:p>
        </w:tc>
      </w:tr>
    </w:tbl>
    <w:p w14:paraId="37B3C93F" w14:textId="77777777" w:rsidR="008713AC" w:rsidRDefault="008713AC" w:rsidP="008713AC">
      <w:pPr>
        <w:tabs>
          <w:tab w:val="left" w:pos="1985"/>
        </w:tabs>
        <w:jc w:val="both"/>
        <w:rPr>
          <w:rFonts w:cs="Arial"/>
        </w:rPr>
      </w:pPr>
    </w:p>
    <w:p w14:paraId="073C58CC" w14:textId="6AF373CD" w:rsidR="008713AC" w:rsidRPr="00BE0F33" w:rsidRDefault="008713AC" w:rsidP="008713AC">
      <w:r w:rsidRPr="000578A2">
        <w:rPr>
          <w:rFonts w:cs="Arial"/>
        </w:rPr>
        <w:t>Anexos…</w:t>
      </w:r>
    </w:p>
    <w:sectPr w:rsidR="008713AC" w:rsidRPr="00BE0F33" w:rsidSect="00A62C1C">
      <w:pgSz w:w="12240" w:h="15840" w:code="1"/>
      <w:pgMar w:top="720" w:right="720" w:bottom="720" w:left="72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E4E13D" w14:textId="77777777" w:rsidR="00670C2C" w:rsidRDefault="00670C2C" w:rsidP="00F96AD4">
      <w:pPr>
        <w:spacing w:after="0" w:line="240" w:lineRule="auto"/>
      </w:pPr>
      <w:r>
        <w:separator/>
      </w:r>
    </w:p>
  </w:endnote>
  <w:endnote w:type="continuationSeparator" w:id="0">
    <w:p w14:paraId="10616BCD" w14:textId="77777777" w:rsidR="00670C2C" w:rsidRDefault="00670C2C" w:rsidP="00F96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794"/>
      <w:gridCol w:w="2977"/>
    </w:tblGrid>
    <w:tr w:rsidR="00526164" w:rsidRPr="00633CBD" w14:paraId="6DDEF98E" w14:textId="77777777" w:rsidTr="0063575A">
      <w:tc>
        <w:tcPr>
          <w:tcW w:w="3794" w:type="dxa"/>
        </w:tcPr>
        <w:p w14:paraId="12F28F9A" w14:textId="77777777" w:rsidR="00526164" w:rsidRPr="00FE26FD" w:rsidRDefault="00526164" w:rsidP="00A6471E">
          <w:pPr>
            <w:pStyle w:val="Piedepgina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PRINTDATE  \@ "dd/MM/yyyy h:mm:ss am/pm"  \* MERGEFORMAT </w:instrTex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2977" w:type="dxa"/>
        </w:tcPr>
        <w:sdt>
          <w:sdtPr>
            <w:id w:val="-2048124150"/>
            <w:docPartObj>
              <w:docPartGallery w:val="Page Numbers (Top of Page)"/>
              <w:docPartUnique/>
            </w:docPartObj>
          </w:sdtPr>
          <w:sdtContent>
            <w:p w14:paraId="7E7BC91A" w14:textId="77777777" w:rsidR="00526164" w:rsidRPr="0063575A" w:rsidRDefault="00526164" w:rsidP="0063575A">
              <w:pPr>
                <w:pStyle w:val="Piedepgina"/>
                <w:jc w:val="center"/>
              </w:pPr>
              <w:r w:rsidRPr="0063575A">
                <w:rPr>
                  <w:sz w:val="16"/>
                  <w:szCs w:val="16"/>
                </w:rPr>
                <w:t xml:space="preserve">Página </w:t>
              </w:r>
              <w:r w:rsidRPr="0063575A">
                <w:rPr>
                  <w:sz w:val="16"/>
                  <w:szCs w:val="16"/>
                </w:rPr>
                <w:fldChar w:fldCharType="begin"/>
              </w:r>
              <w:r w:rsidRPr="0063575A">
                <w:rPr>
                  <w:sz w:val="16"/>
                  <w:szCs w:val="16"/>
                </w:rPr>
                <w:instrText>PAGE</w:instrText>
              </w:r>
              <w:r w:rsidRPr="0063575A">
                <w:rPr>
                  <w:sz w:val="16"/>
                  <w:szCs w:val="16"/>
                </w:rPr>
                <w:fldChar w:fldCharType="separate"/>
              </w:r>
              <w:r w:rsidR="0050756E">
                <w:rPr>
                  <w:noProof/>
                  <w:sz w:val="16"/>
                  <w:szCs w:val="16"/>
                </w:rPr>
                <w:t>14</w:t>
              </w:r>
              <w:r w:rsidRPr="0063575A">
                <w:rPr>
                  <w:sz w:val="16"/>
                  <w:szCs w:val="16"/>
                </w:rPr>
                <w:fldChar w:fldCharType="end"/>
              </w:r>
              <w:r w:rsidRPr="0063575A">
                <w:rPr>
                  <w:sz w:val="16"/>
                  <w:szCs w:val="16"/>
                </w:rPr>
                <w:t xml:space="preserve"> de </w:t>
              </w:r>
              <w:r w:rsidRPr="0063575A">
                <w:rPr>
                  <w:sz w:val="16"/>
                  <w:szCs w:val="16"/>
                </w:rPr>
                <w:fldChar w:fldCharType="begin"/>
              </w:r>
              <w:r w:rsidRPr="0063575A">
                <w:rPr>
                  <w:sz w:val="16"/>
                  <w:szCs w:val="16"/>
                </w:rPr>
                <w:instrText>NUMPAGES</w:instrText>
              </w:r>
              <w:r w:rsidRPr="0063575A">
                <w:rPr>
                  <w:sz w:val="16"/>
                  <w:szCs w:val="16"/>
                </w:rPr>
                <w:fldChar w:fldCharType="separate"/>
              </w:r>
              <w:r w:rsidR="0050756E">
                <w:rPr>
                  <w:noProof/>
                  <w:sz w:val="16"/>
                  <w:szCs w:val="16"/>
                </w:rPr>
                <w:t>15</w:t>
              </w:r>
              <w:r w:rsidRPr="0063575A">
                <w:rPr>
                  <w:sz w:val="16"/>
                  <w:szCs w:val="16"/>
                </w:rPr>
                <w:fldChar w:fldCharType="end"/>
              </w:r>
            </w:p>
          </w:sdtContent>
        </w:sdt>
      </w:tc>
    </w:tr>
  </w:tbl>
  <w:p w14:paraId="1E18BA65" w14:textId="77777777" w:rsidR="00526164" w:rsidRPr="00FE26FD" w:rsidRDefault="00526164" w:rsidP="00FE26FD">
    <w:pPr>
      <w:pStyle w:val="Piedepgina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73E87B" w14:textId="77777777" w:rsidR="00670C2C" w:rsidRDefault="00670C2C" w:rsidP="00F96AD4">
      <w:pPr>
        <w:spacing w:after="0" w:line="240" w:lineRule="auto"/>
      </w:pPr>
      <w:r>
        <w:separator/>
      </w:r>
    </w:p>
  </w:footnote>
  <w:footnote w:type="continuationSeparator" w:id="0">
    <w:p w14:paraId="0435C75F" w14:textId="77777777" w:rsidR="00670C2C" w:rsidRDefault="00670C2C" w:rsidP="00F96A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249" w:type="pct"/>
      <w:jc w:val="center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391"/>
      <w:gridCol w:w="7283"/>
      <w:gridCol w:w="2664"/>
    </w:tblGrid>
    <w:tr w:rsidR="00526164" w:rsidRPr="00633CBD" w14:paraId="29F9524C" w14:textId="77777777" w:rsidTr="00C522A7">
      <w:trPr>
        <w:trHeight w:val="86"/>
        <w:jc w:val="center"/>
      </w:trPr>
      <w:tc>
        <w:tcPr>
          <w:tcW w:w="1542" w:type="dxa"/>
          <w:vMerge w:val="restart"/>
        </w:tcPr>
        <w:p w14:paraId="0850E3D0" w14:textId="77777777" w:rsidR="00526164" w:rsidRPr="00BB26D4" w:rsidRDefault="00526164" w:rsidP="00C522A7">
          <w:pPr>
            <w:pStyle w:val="Encabezado"/>
            <w:jc w:val="center"/>
            <w:rPr>
              <w:b/>
              <w:sz w:val="24"/>
              <w:szCs w:val="24"/>
              <w:lang w:val="es-ES"/>
            </w:rPr>
          </w:pPr>
          <w:r w:rsidRPr="004549EA">
            <w:rPr>
              <w:rFonts w:cs="Arial"/>
              <w:noProof/>
              <w:sz w:val="24"/>
              <w:szCs w:val="24"/>
              <w:lang w:eastAsia="es-HN" w:bidi="ar-SA"/>
            </w:rPr>
            <w:drawing>
              <wp:inline distT="0" distB="0" distL="0" distR="0" wp14:anchorId="57611EF2" wp14:editId="43ED1A02">
                <wp:extent cx="544851" cy="781050"/>
                <wp:effectExtent l="0" t="0" r="7620" b="0"/>
                <wp:docPr id="1" name="Picture 4" descr="Logo_UNA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UNA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2139" cy="7914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070" w:type="dxa"/>
          <w:vMerge w:val="restart"/>
          <w:tcBorders>
            <w:right w:val="nil"/>
          </w:tcBorders>
          <w:vAlign w:val="center"/>
        </w:tcPr>
        <w:p w14:paraId="22405EA8" w14:textId="77777777" w:rsidR="00526164" w:rsidRDefault="00526164" w:rsidP="00DD4CD4">
          <w:pPr>
            <w:pStyle w:val="Encabezado"/>
            <w:rPr>
              <w:b/>
              <w:sz w:val="28"/>
              <w:szCs w:val="28"/>
              <w:lang w:val="es-ES"/>
            </w:rPr>
          </w:pPr>
          <w:r w:rsidRPr="00BB26D4">
            <w:rPr>
              <w:b/>
              <w:sz w:val="28"/>
              <w:szCs w:val="28"/>
              <w:lang w:val="es-ES"/>
            </w:rPr>
            <w:t>Universida</w:t>
          </w:r>
          <w:r>
            <w:rPr>
              <w:b/>
              <w:sz w:val="28"/>
              <w:szCs w:val="28"/>
              <w:lang w:val="es-ES"/>
            </w:rPr>
            <w:t>d Nacional Autónoma de Honduras</w:t>
          </w:r>
        </w:p>
        <w:p w14:paraId="1A7C206F" w14:textId="77777777" w:rsidR="00526164" w:rsidRDefault="00526164" w:rsidP="00DD4CD4">
          <w:pPr>
            <w:pStyle w:val="Encabezado"/>
            <w:rPr>
              <w:b/>
              <w:sz w:val="24"/>
              <w:szCs w:val="24"/>
              <w:lang w:val="es-ES"/>
            </w:rPr>
          </w:pPr>
          <w:r>
            <w:rPr>
              <w:b/>
              <w:sz w:val="24"/>
              <w:szCs w:val="24"/>
              <w:lang w:val="es-ES"/>
            </w:rPr>
            <w:t>Informática Administrativa – Faculta de Ciencias Económicas</w:t>
          </w:r>
        </w:p>
        <w:p w14:paraId="26F50E27" w14:textId="77777777" w:rsidR="00526164" w:rsidRPr="00BB26D4" w:rsidRDefault="00526164" w:rsidP="000A04E2">
          <w:pPr>
            <w:pStyle w:val="Encabezado"/>
            <w:jc w:val="center"/>
            <w:rPr>
              <w:b/>
              <w:sz w:val="28"/>
              <w:szCs w:val="28"/>
              <w:lang w:val="es-ES"/>
            </w:rPr>
          </w:pPr>
          <w:r>
            <w:rPr>
              <w:b/>
              <w:sz w:val="24"/>
              <w:szCs w:val="24"/>
              <w:lang w:val="es-ES"/>
            </w:rPr>
            <w:t>Manual Técnico</w:t>
          </w:r>
        </w:p>
      </w:tc>
      <w:tc>
        <w:tcPr>
          <w:tcW w:w="3505" w:type="dxa"/>
          <w:tcBorders>
            <w:left w:val="nil"/>
            <w:bottom w:val="double" w:sz="4" w:space="0" w:color="auto"/>
          </w:tcBorders>
        </w:tcPr>
        <w:p w14:paraId="222CC11E" w14:textId="77777777" w:rsidR="00526164" w:rsidRPr="00EA0027" w:rsidRDefault="00526164" w:rsidP="00DD4CD4">
          <w:pPr>
            <w:spacing w:after="0" w:line="240" w:lineRule="auto"/>
            <w:jc w:val="center"/>
            <w:rPr>
              <w:b/>
              <w:bCs/>
              <w:color w:val="4F81BD" w:themeColor="accent1"/>
              <w:sz w:val="16"/>
              <w:szCs w:val="16"/>
              <w:lang w:val="es-ES_tradnl"/>
            </w:rPr>
          </w:pPr>
        </w:p>
      </w:tc>
    </w:tr>
    <w:tr w:rsidR="00526164" w:rsidRPr="00633CBD" w14:paraId="524E8B76" w14:textId="77777777" w:rsidTr="00C522A7">
      <w:trPr>
        <w:trHeight w:val="23"/>
        <w:jc w:val="center"/>
      </w:trPr>
      <w:tc>
        <w:tcPr>
          <w:tcW w:w="1542" w:type="dxa"/>
          <w:vMerge/>
        </w:tcPr>
        <w:p w14:paraId="5CD70280" w14:textId="77777777" w:rsidR="00526164" w:rsidRDefault="00526164" w:rsidP="004E0C8B">
          <w:pPr>
            <w:pStyle w:val="Encabezado"/>
            <w:jc w:val="right"/>
            <w:rPr>
              <w:b/>
              <w:noProof/>
              <w:sz w:val="24"/>
              <w:szCs w:val="24"/>
              <w:lang w:eastAsia="es-HN" w:bidi="ar-SA"/>
            </w:rPr>
          </w:pPr>
        </w:p>
      </w:tc>
      <w:tc>
        <w:tcPr>
          <w:tcW w:w="10070" w:type="dxa"/>
          <w:vMerge/>
          <w:tcBorders>
            <w:right w:val="double" w:sz="4" w:space="0" w:color="auto"/>
          </w:tcBorders>
        </w:tcPr>
        <w:p w14:paraId="3F87E0FC" w14:textId="77777777" w:rsidR="00526164" w:rsidRPr="00BB26D4" w:rsidRDefault="00526164" w:rsidP="004E0C8B">
          <w:pPr>
            <w:pStyle w:val="Encabezado"/>
            <w:rPr>
              <w:b/>
              <w:sz w:val="24"/>
              <w:szCs w:val="24"/>
              <w:lang w:val="es-ES"/>
            </w:rPr>
          </w:pPr>
        </w:p>
      </w:tc>
      <w:tc>
        <w:tcPr>
          <w:tcW w:w="3505" w:type="dxa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shd w:val="clear" w:color="auto" w:fill="F2F2F2" w:themeFill="background1" w:themeFillShade="F2"/>
          <w:vAlign w:val="center"/>
        </w:tcPr>
        <w:p w14:paraId="5ACF0062" w14:textId="77777777" w:rsidR="00526164" w:rsidRPr="00EA0027" w:rsidRDefault="00526164" w:rsidP="00EF7953">
          <w:pPr>
            <w:spacing w:after="0" w:line="240" w:lineRule="auto"/>
            <w:jc w:val="center"/>
            <w:rPr>
              <w:b/>
              <w:bCs/>
              <w:color w:val="4F81BD" w:themeColor="accent1"/>
              <w:lang w:val="es-ES_tradnl"/>
            </w:rPr>
          </w:pPr>
          <w:r>
            <w:rPr>
              <w:b/>
              <w:bCs/>
              <w:color w:val="4F81BD" w:themeColor="accent1"/>
              <w:lang w:val="es-ES_tradnl"/>
            </w:rPr>
            <w:t>IA-220 - 002</w:t>
          </w:r>
        </w:p>
      </w:tc>
    </w:tr>
    <w:tr w:rsidR="00526164" w:rsidRPr="00EA0027" w14:paraId="1D55B1EB" w14:textId="77777777" w:rsidTr="00C522A7">
      <w:trPr>
        <w:trHeight w:val="23"/>
        <w:jc w:val="center"/>
      </w:trPr>
      <w:tc>
        <w:tcPr>
          <w:tcW w:w="1542" w:type="dxa"/>
          <w:vMerge/>
          <w:tcBorders>
            <w:bottom w:val="single" w:sz="18" w:space="0" w:color="808080" w:themeColor="background1" w:themeShade="80"/>
          </w:tcBorders>
        </w:tcPr>
        <w:p w14:paraId="2A49223C" w14:textId="77777777" w:rsidR="00526164" w:rsidRDefault="00526164" w:rsidP="004E0C8B">
          <w:pPr>
            <w:pStyle w:val="Encabezado"/>
            <w:jc w:val="right"/>
            <w:rPr>
              <w:b/>
              <w:noProof/>
              <w:sz w:val="24"/>
              <w:szCs w:val="24"/>
              <w:lang w:eastAsia="es-HN" w:bidi="ar-SA"/>
            </w:rPr>
          </w:pPr>
        </w:p>
      </w:tc>
      <w:tc>
        <w:tcPr>
          <w:tcW w:w="10070" w:type="dxa"/>
          <w:vMerge/>
          <w:tcBorders>
            <w:bottom w:val="single" w:sz="18" w:space="0" w:color="808080" w:themeColor="background1" w:themeShade="80"/>
            <w:right w:val="nil"/>
          </w:tcBorders>
        </w:tcPr>
        <w:p w14:paraId="52B30EA5" w14:textId="77777777" w:rsidR="00526164" w:rsidRPr="00BB26D4" w:rsidRDefault="00526164" w:rsidP="004E0C8B">
          <w:pPr>
            <w:pStyle w:val="Encabezado"/>
            <w:rPr>
              <w:b/>
              <w:sz w:val="24"/>
              <w:szCs w:val="24"/>
              <w:lang w:val="es-ES"/>
            </w:rPr>
          </w:pPr>
        </w:p>
      </w:tc>
      <w:tc>
        <w:tcPr>
          <w:tcW w:w="3505" w:type="dxa"/>
          <w:tcBorders>
            <w:top w:val="double" w:sz="4" w:space="0" w:color="auto"/>
            <w:left w:val="nil"/>
            <w:bottom w:val="single" w:sz="18" w:space="0" w:color="808080" w:themeColor="background1" w:themeShade="80"/>
          </w:tcBorders>
        </w:tcPr>
        <w:p w14:paraId="3A45A848" w14:textId="77777777" w:rsidR="00526164" w:rsidRPr="00EA0027" w:rsidRDefault="00526164" w:rsidP="00A6471E">
          <w:pPr>
            <w:spacing w:after="0" w:line="240" w:lineRule="auto"/>
            <w:jc w:val="center"/>
            <w:rPr>
              <w:lang w:val="es-ES"/>
            </w:rPr>
          </w:pPr>
          <w:r>
            <w:rPr>
              <w:lang w:val="es-ES"/>
            </w:rPr>
            <w:t>Código de Formato</w:t>
          </w:r>
        </w:p>
      </w:tc>
    </w:tr>
  </w:tbl>
  <w:p w14:paraId="7B973D17" w14:textId="77777777" w:rsidR="00526164" w:rsidRPr="00BB26D4" w:rsidRDefault="00526164" w:rsidP="00E82FE5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1.25pt;height:11.25pt" o:bullet="t">
        <v:imagedata r:id="rId1" o:title="mso3E"/>
      </v:shape>
    </w:pict>
  </w:numPicBullet>
  <w:abstractNum w:abstractNumId="0" w15:restartNumberingAfterBreak="0">
    <w:nsid w:val="01820E20"/>
    <w:multiLevelType w:val="hybridMultilevel"/>
    <w:tmpl w:val="05FABC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07A31"/>
    <w:multiLevelType w:val="hybridMultilevel"/>
    <w:tmpl w:val="EABE250A"/>
    <w:lvl w:ilvl="0" w:tplc="08AE74E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B8AC95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7A451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AE287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860473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4E275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424BE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16F96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7A49E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40BF8"/>
    <w:multiLevelType w:val="hybridMultilevel"/>
    <w:tmpl w:val="C0088C74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471A0"/>
    <w:multiLevelType w:val="hybridMultilevel"/>
    <w:tmpl w:val="BA942E1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C44AD6"/>
    <w:multiLevelType w:val="hybridMultilevel"/>
    <w:tmpl w:val="79C61CA0"/>
    <w:lvl w:ilvl="0" w:tplc="43DE2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789" w:hanging="360"/>
      </w:pPr>
    </w:lvl>
    <w:lvl w:ilvl="2" w:tplc="480A001B" w:tentative="1">
      <w:start w:val="1"/>
      <w:numFmt w:val="lowerRoman"/>
      <w:lvlText w:val="%3."/>
      <w:lvlJc w:val="right"/>
      <w:pPr>
        <w:ind w:left="2509" w:hanging="180"/>
      </w:pPr>
    </w:lvl>
    <w:lvl w:ilvl="3" w:tplc="480A000F" w:tentative="1">
      <w:start w:val="1"/>
      <w:numFmt w:val="decimal"/>
      <w:lvlText w:val="%4."/>
      <w:lvlJc w:val="left"/>
      <w:pPr>
        <w:ind w:left="3229" w:hanging="360"/>
      </w:pPr>
    </w:lvl>
    <w:lvl w:ilvl="4" w:tplc="480A0019" w:tentative="1">
      <w:start w:val="1"/>
      <w:numFmt w:val="lowerLetter"/>
      <w:lvlText w:val="%5."/>
      <w:lvlJc w:val="left"/>
      <w:pPr>
        <w:ind w:left="3949" w:hanging="360"/>
      </w:pPr>
    </w:lvl>
    <w:lvl w:ilvl="5" w:tplc="480A001B" w:tentative="1">
      <w:start w:val="1"/>
      <w:numFmt w:val="lowerRoman"/>
      <w:lvlText w:val="%6."/>
      <w:lvlJc w:val="right"/>
      <w:pPr>
        <w:ind w:left="4669" w:hanging="180"/>
      </w:pPr>
    </w:lvl>
    <w:lvl w:ilvl="6" w:tplc="480A000F" w:tentative="1">
      <w:start w:val="1"/>
      <w:numFmt w:val="decimal"/>
      <w:lvlText w:val="%7."/>
      <w:lvlJc w:val="left"/>
      <w:pPr>
        <w:ind w:left="5389" w:hanging="360"/>
      </w:pPr>
    </w:lvl>
    <w:lvl w:ilvl="7" w:tplc="480A0019" w:tentative="1">
      <w:start w:val="1"/>
      <w:numFmt w:val="lowerLetter"/>
      <w:lvlText w:val="%8."/>
      <w:lvlJc w:val="left"/>
      <w:pPr>
        <w:ind w:left="6109" w:hanging="360"/>
      </w:pPr>
    </w:lvl>
    <w:lvl w:ilvl="8" w:tplc="4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DC3D88"/>
    <w:multiLevelType w:val="multilevel"/>
    <w:tmpl w:val="9948E304"/>
    <w:lvl w:ilvl="0">
      <w:start w:val="1"/>
      <w:numFmt w:val="decimal"/>
      <w:lvlText w:val="%1."/>
      <w:lvlJc w:val="left"/>
      <w:pPr>
        <w:ind w:left="1556" w:hanging="705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10" w:hanging="10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7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00" w:hanging="1800"/>
      </w:pPr>
      <w:rPr>
        <w:rFonts w:hint="default"/>
      </w:rPr>
    </w:lvl>
  </w:abstractNum>
  <w:abstractNum w:abstractNumId="6" w15:restartNumberingAfterBreak="0">
    <w:nsid w:val="27604D3E"/>
    <w:multiLevelType w:val="hybridMultilevel"/>
    <w:tmpl w:val="1CBA68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135F17"/>
    <w:multiLevelType w:val="hybridMultilevel"/>
    <w:tmpl w:val="D82A680A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2C411A"/>
    <w:multiLevelType w:val="hybridMultilevel"/>
    <w:tmpl w:val="A6E8AEF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648BF"/>
    <w:multiLevelType w:val="hybridMultilevel"/>
    <w:tmpl w:val="32A088D6"/>
    <w:lvl w:ilvl="0" w:tplc="4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820FD9"/>
    <w:multiLevelType w:val="hybridMultilevel"/>
    <w:tmpl w:val="32987F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7443CA"/>
    <w:multiLevelType w:val="hybridMultilevel"/>
    <w:tmpl w:val="6450E06A"/>
    <w:lvl w:ilvl="0" w:tplc="FA0E8A48">
      <w:start w:val="1"/>
      <w:numFmt w:val="decimal"/>
      <w:lvlText w:val="%1."/>
      <w:lvlJc w:val="left"/>
      <w:pPr>
        <w:ind w:left="1271" w:hanging="42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931" w:hanging="360"/>
      </w:pPr>
    </w:lvl>
    <w:lvl w:ilvl="2" w:tplc="480A001B" w:tentative="1">
      <w:start w:val="1"/>
      <w:numFmt w:val="lowerRoman"/>
      <w:lvlText w:val="%3."/>
      <w:lvlJc w:val="right"/>
      <w:pPr>
        <w:ind w:left="2651" w:hanging="180"/>
      </w:pPr>
    </w:lvl>
    <w:lvl w:ilvl="3" w:tplc="480A000F" w:tentative="1">
      <w:start w:val="1"/>
      <w:numFmt w:val="decimal"/>
      <w:lvlText w:val="%4."/>
      <w:lvlJc w:val="left"/>
      <w:pPr>
        <w:ind w:left="3371" w:hanging="360"/>
      </w:pPr>
    </w:lvl>
    <w:lvl w:ilvl="4" w:tplc="480A0019" w:tentative="1">
      <w:start w:val="1"/>
      <w:numFmt w:val="lowerLetter"/>
      <w:lvlText w:val="%5."/>
      <w:lvlJc w:val="left"/>
      <w:pPr>
        <w:ind w:left="4091" w:hanging="360"/>
      </w:pPr>
    </w:lvl>
    <w:lvl w:ilvl="5" w:tplc="480A001B" w:tentative="1">
      <w:start w:val="1"/>
      <w:numFmt w:val="lowerRoman"/>
      <w:lvlText w:val="%6."/>
      <w:lvlJc w:val="right"/>
      <w:pPr>
        <w:ind w:left="4811" w:hanging="180"/>
      </w:pPr>
    </w:lvl>
    <w:lvl w:ilvl="6" w:tplc="480A000F" w:tentative="1">
      <w:start w:val="1"/>
      <w:numFmt w:val="decimal"/>
      <w:lvlText w:val="%7."/>
      <w:lvlJc w:val="left"/>
      <w:pPr>
        <w:ind w:left="5531" w:hanging="360"/>
      </w:pPr>
    </w:lvl>
    <w:lvl w:ilvl="7" w:tplc="480A0019" w:tentative="1">
      <w:start w:val="1"/>
      <w:numFmt w:val="lowerLetter"/>
      <w:lvlText w:val="%8."/>
      <w:lvlJc w:val="left"/>
      <w:pPr>
        <w:ind w:left="6251" w:hanging="360"/>
      </w:pPr>
    </w:lvl>
    <w:lvl w:ilvl="8" w:tplc="4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568D25D3"/>
    <w:multiLevelType w:val="hybridMultilevel"/>
    <w:tmpl w:val="ADD2D444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E5007A"/>
    <w:multiLevelType w:val="hybridMultilevel"/>
    <w:tmpl w:val="7C44B0D4"/>
    <w:lvl w:ilvl="0" w:tplc="4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7613161D"/>
    <w:multiLevelType w:val="hybridMultilevel"/>
    <w:tmpl w:val="E12CFBA6"/>
    <w:lvl w:ilvl="0" w:tplc="2098DE6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8F026D"/>
    <w:multiLevelType w:val="hybridMultilevel"/>
    <w:tmpl w:val="9E324A6C"/>
    <w:lvl w:ilvl="0" w:tplc="4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82381203">
    <w:abstractNumId w:val="1"/>
  </w:num>
  <w:num w:numId="2" w16cid:durableId="1633831342">
    <w:abstractNumId w:val="10"/>
  </w:num>
  <w:num w:numId="3" w16cid:durableId="1349940495">
    <w:abstractNumId w:val="0"/>
  </w:num>
  <w:num w:numId="4" w16cid:durableId="1652900177">
    <w:abstractNumId w:val="6"/>
  </w:num>
  <w:num w:numId="5" w16cid:durableId="1605914774">
    <w:abstractNumId w:val="2"/>
  </w:num>
  <w:num w:numId="6" w16cid:durableId="1476138902">
    <w:abstractNumId w:val="3"/>
  </w:num>
  <w:num w:numId="7" w16cid:durableId="1566835734">
    <w:abstractNumId w:val="9"/>
  </w:num>
  <w:num w:numId="8" w16cid:durableId="744425222">
    <w:abstractNumId w:val="8"/>
  </w:num>
  <w:num w:numId="9" w16cid:durableId="140736289">
    <w:abstractNumId w:val="7"/>
  </w:num>
  <w:num w:numId="10" w16cid:durableId="118836823">
    <w:abstractNumId w:val="5"/>
  </w:num>
  <w:num w:numId="11" w16cid:durableId="1026373848">
    <w:abstractNumId w:val="4"/>
  </w:num>
  <w:num w:numId="12" w16cid:durableId="1380282097">
    <w:abstractNumId w:val="11"/>
  </w:num>
  <w:num w:numId="13" w16cid:durableId="2032491600">
    <w:abstractNumId w:val="15"/>
  </w:num>
  <w:num w:numId="14" w16cid:durableId="2030792039">
    <w:abstractNumId w:val="13"/>
  </w:num>
  <w:num w:numId="15" w16cid:durableId="1613784250">
    <w:abstractNumId w:val="14"/>
  </w:num>
  <w:num w:numId="16" w16cid:durableId="69534649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937"/>
    <w:rsid w:val="000123C0"/>
    <w:rsid w:val="000206E5"/>
    <w:rsid w:val="000307B5"/>
    <w:rsid w:val="00032888"/>
    <w:rsid w:val="00035CBF"/>
    <w:rsid w:val="00036EC3"/>
    <w:rsid w:val="000436EB"/>
    <w:rsid w:val="000473DF"/>
    <w:rsid w:val="00051885"/>
    <w:rsid w:val="00051A30"/>
    <w:rsid w:val="00051F31"/>
    <w:rsid w:val="00057710"/>
    <w:rsid w:val="000706E4"/>
    <w:rsid w:val="0007119F"/>
    <w:rsid w:val="0007140C"/>
    <w:rsid w:val="00076050"/>
    <w:rsid w:val="00077A57"/>
    <w:rsid w:val="00086FF1"/>
    <w:rsid w:val="00095AFB"/>
    <w:rsid w:val="00097D26"/>
    <w:rsid w:val="000A04E2"/>
    <w:rsid w:val="000A1702"/>
    <w:rsid w:val="000A67D5"/>
    <w:rsid w:val="000B19D6"/>
    <w:rsid w:val="000B47F4"/>
    <w:rsid w:val="000C07D5"/>
    <w:rsid w:val="000D51A4"/>
    <w:rsid w:val="000E4CB3"/>
    <w:rsid w:val="000F1F72"/>
    <w:rsid w:val="000F2E19"/>
    <w:rsid w:val="000F399A"/>
    <w:rsid w:val="000F7378"/>
    <w:rsid w:val="000F755B"/>
    <w:rsid w:val="001015AE"/>
    <w:rsid w:val="0010317D"/>
    <w:rsid w:val="00104F13"/>
    <w:rsid w:val="0011248F"/>
    <w:rsid w:val="0011269F"/>
    <w:rsid w:val="001173FB"/>
    <w:rsid w:val="00126540"/>
    <w:rsid w:val="00167CFF"/>
    <w:rsid w:val="0017708E"/>
    <w:rsid w:val="001865BE"/>
    <w:rsid w:val="001A4375"/>
    <w:rsid w:val="001B694C"/>
    <w:rsid w:val="001B75A6"/>
    <w:rsid w:val="001C3CE1"/>
    <w:rsid w:val="001D3E5C"/>
    <w:rsid w:val="001E7937"/>
    <w:rsid w:val="001F447D"/>
    <w:rsid w:val="00216251"/>
    <w:rsid w:val="00220C35"/>
    <w:rsid w:val="00222B3D"/>
    <w:rsid w:val="00224E21"/>
    <w:rsid w:val="00232568"/>
    <w:rsid w:val="00233780"/>
    <w:rsid w:val="00233EF6"/>
    <w:rsid w:val="0024215A"/>
    <w:rsid w:val="002443A0"/>
    <w:rsid w:val="002600B5"/>
    <w:rsid w:val="002602ED"/>
    <w:rsid w:val="0026162E"/>
    <w:rsid w:val="00262984"/>
    <w:rsid w:val="0027533D"/>
    <w:rsid w:val="00275D13"/>
    <w:rsid w:val="002769F1"/>
    <w:rsid w:val="00287A83"/>
    <w:rsid w:val="0029350A"/>
    <w:rsid w:val="00294683"/>
    <w:rsid w:val="002A0276"/>
    <w:rsid w:val="002A362B"/>
    <w:rsid w:val="002B06A0"/>
    <w:rsid w:val="002B7156"/>
    <w:rsid w:val="002D5007"/>
    <w:rsid w:val="002E344E"/>
    <w:rsid w:val="002F637C"/>
    <w:rsid w:val="003012D8"/>
    <w:rsid w:val="00314D74"/>
    <w:rsid w:val="00316B48"/>
    <w:rsid w:val="00332DC2"/>
    <w:rsid w:val="00337C72"/>
    <w:rsid w:val="003437BC"/>
    <w:rsid w:val="003512E3"/>
    <w:rsid w:val="0035732B"/>
    <w:rsid w:val="003623ED"/>
    <w:rsid w:val="00363EDC"/>
    <w:rsid w:val="0037587F"/>
    <w:rsid w:val="00376DBB"/>
    <w:rsid w:val="003826AA"/>
    <w:rsid w:val="0038360A"/>
    <w:rsid w:val="00385F5D"/>
    <w:rsid w:val="00391248"/>
    <w:rsid w:val="003A28F5"/>
    <w:rsid w:val="003A3E24"/>
    <w:rsid w:val="003A77E1"/>
    <w:rsid w:val="003D0F5B"/>
    <w:rsid w:val="003D3E10"/>
    <w:rsid w:val="003E7C9F"/>
    <w:rsid w:val="003F0EEF"/>
    <w:rsid w:val="004028C6"/>
    <w:rsid w:val="0041197F"/>
    <w:rsid w:val="00417894"/>
    <w:rsid w:val="004245F7"/>
    <w:rsid w:val="00437E4A"/>
    <w:rsid w:val="0046661A"/>
    <w:rsid w:val="004770D7"/>
    <w:rsid w:val="00485A25"/>
    <w:rsid w:val="004876AD"/>
    <w:rsid w:val="00487D49"/>
    <w:rsid w:val="004A1C31"/>
    <w:rsid w:val="004B2664"/>
    <w:rsid w:val="004C1C8D"/>
    <w:rsid w:val="004D3640"/>
    <w:rsid w:val="004D40AD"/>
    <w:rsid w:val="004D47F0"/>
    <w:rsid w:val="004D6CDB"/>
    <w:rsid w:val="004E0C8B"/>
    <w:rsid w:val="004E4AD5"/>
    <w:rsid w:val="004E4CED"/>
    <w:rsid w:val="004F5BED"/>
    <w:rsid w:val="005015B4"/>
    <w:rsid w:val="00501F64"/>
    <w:rsid w:val="005023F1"/>
    <w:rsid w:val="0050756E"/>
    <w:rsid w:val="005110BE"/>
    <w:rsid w:val="005253EF"/>
    <w:rsid w:val="00526164"/>
    <w:rsid w:val="0053419A"/>
    <w:rsid w:val="005412F3"/>
    <w:rsid w:val="00542341"/>
    <w:rsid w:val="00543C4A"/>
    <w:rsid w:val="005448D4"/>
    <w:rsid w:val="00557C97"/>
    <w:rsid w:val="00562EA2"/>
    <w:rsid w:val="00567DBD"/>
    <w:rsid w:val="0059585B"/>
    <w:rsid w:val="005A60DB"/>
    <w:rsid w:val="005C4566"/>
    <w:rsid w:val="005D2D84"/>
    <w:rsid w:val="005E1F8B"/>
    <w:rsid w:val="005E3E5E"/>
    <w:rsid w:val="005F54F3"/>
    <w:rsid w:val="005F5843"/>
    <w:rsid w:val="00612908"/>
    <w:rsid w:val="006139A2"/>
    <w:rsid w:val="00625313"/>
    <w:rsid w:val="00632E2F"/>
    <w:rsid w:val="00633CBD"/>
    <w:rsid w:val="0063575A"/>
    <w:rsid w:val="00637D4F"/>
    <w:rsid w:val="0064055F"/>
    <w:rsid w:val="00652F3F"/>
    <w:rsid w:val="00670C2C"/>
    <w:rsid w:val="00681D4D"/>
    <w:rsid w:val="006A1AFB"/>
    <w:rsid w:val="006A784D"/>
    <w:rsid w:val="006C6968"/>
    <w:rsid w:val="006C7EF9"/>
    <w:rsid w:val="006D094A"/>
    <w:rsid w:val="006D5DDD"/>
    <w:rsid w:val="006D7E14"/>
    <w:rsid w:val="006E27E8"/>
    <w:rsid w:val="00703F75"/>
    <w:rsid w:val="007104B7"/>
    <w:rsid w:val="00714C05"/>
    <w:rsid w:val="00722B44"/>
    <w:rsid w:val="00723068"/>
    <w:rsid w:val="00723FB0"/>
    <w:rsid w:val="00724DF5"/>
    <w:rsid w:val="007346F1"/>
    <w:rsid w:val="007422E9"/>
    <w:rsid w:val="00747A6E"/>
    <w:rsid w:val="0075793A"/>
    <w:rsid w:val="00757C79"/>
    <w:rsid w:val="00760CB2"/>
    <w:rsid w:val="00764C8C"/>
    <w:rsid w:val="00765624"/>
    <w:rsid w:val="00771BC0"/>
    <w:rsid w:val="00782709"/>
    <w:rsid w:val="007838B8"/>
    <w:rsid w:val="00787560"/>
    <w:rsid w:val="00787E0D"/>
    <w:rsid w:val="00795D4B"/>
    <w:rsid w:val="007C1C25"/>
    <w:rsid w:val="007C624B"/>
    <w:rsid w:val="007E3DA3"/>
    <w:rsid w:val="007F0AD8"/>
    <w:rsid w:val="007F5548"/>
    <w:rsid w:val="00805069"/>
    <w:rsid w:val="00813679"/>
    <w:rsid w:val="00817567"/>
    <w:rsid w:val="00825293"/>
    <w:rsid w:val="00827A2C"/>
    <w:rsid w:val="008320F4"/>
    <w:rsid w:val="00836A11"/>
    <w:rsid w:val="008418E5"/>
    <w:rsid w:val="00844CA3"/>
    <w:rsid w:val="00852AF2"/>
    <w:rsid w:val="0087126D"/>
    <w:rsid w:val="008713AC"/>
    <w:rsid w:val="008803EC"/>
    <w:rsid w:val="00893F7B"/>
    <w:rsid w:val="008960DA"/>
    <w:rsid w:val="00896F24"/>
    <w:rsid w:val="008A7995"/>
    <w:rsid w:val="008A7A86"/>
    <w:rsid w:val="008B2F08"/>
    <w:rsid w:val="008C2966"/>
    <w:rsid w:val="008E656F"/>
    <w:rsid w:val="008F2390"/>
    <w:rsid w:val="009168CB"/>
    <w:rsid w:val="00931B1A"/>
    <w:rsid w:val="009422DD"/>
    <w:rsid w:val="00942860"/>
    <w:rsid w:val="00950AFA"/>
    <w:rsid w:val="0095496B"/>
    <w:rsid w:val="00957327"/>
    <w:rsid w:val="00985798"/>
    <w:rsid w:val="0099008A"/>
    <w:rsid w:val="00991826"/>
    <w:rsid w:val="00997BD9"/>
    <w:rsid w:val="00997F8E"/>
    <w:rsid w:val="009C3182"/>
    <w:rsid w:val="009D1BF5"/>
    <w:rsid w:val="009E2082"/>
    <w:rsid w:val="009F4B6F"/>
    <w:rsid w:val="009F6995"/>
    <w:rsid w:val="00A06207"/>
    <w:rsid w:val="00A242B7"/>
    <w:rsid w:val="00A248DE"/>
    <w:rsid w:val="00A33A71"/>
    <w:rsid w:val="00A33D6B"/>
    <w:rsid w:val="00A36F06"/>
    <w:rsid w:val="00A40E1A"/>
    <w:rsid w:val="00A427EF"/>
    <w:rsid w:val="00A4296A"/>
    <w:rsid w:val="00A56FD1"/>
    <w:rsid w:val="00A62C1C"/>
    <w:rsid w:val="00A62C69"/>
    <w:rsid w:val="00A62F10"/>
    <w:rsid w:val="00A6471E"/>
    <w:rsid w:val="00A66D26"/>
    <w:rsid w:val="00A76C84"/>
    <w:rsid w:val="00A8130F"/>
    <w:rsid w:val="00A81939"/>
    <w:rsid w:val="00A825CC"/>
    <w:rsid w:val="00A83BF5"/>
    <w:rsid w:val="00A84D8B"/>
    <w:rsid w:val="00A923AA"/>
    <w:rsid w:val="00A956DF"/>
    <w:rsid w:val="00AB0456"/>
    <w:rsid w:val="00AB79D7"/>
    <w:rsid w:val="00AC3D33"/>
    <w:rsid w:val="00AD60AF"/>
    <w:rsid w:val="00AD79E8"/>
    <w:rsid w:val="00AD7C51"/>
    <w:rsid w:val="00AE3BE0"/>
    <w:rsid w:val="00AF1008"/>
    <w:rsid w:val="00B02D65"/>
    <w:rsid w:val="00B20F2A"/>
    <w:rsid w:val="00B23806"/>
    <w:rsid w:val="00B31AEE"/>
    <w:rsid w:val="00B368BA"/>
    <w:rsid w:val="00B37CC8"/>
    <w:rsid w:val="00B4491D"/>
    <w:rsid w:val="00B470CB"/>
    <w:rsid w:val="00B65C5E"/>
    <w:rsid w:val="00B73A41"/>
    <w:rsid w:val="00B77ABF"/>
    <w:rsid w:val="00B832C7"/>
    <w:rsid w:val="00B968E3"/>
    <w:rsid w:val="00BB26D4"/>
    <w:rsid w:val="00BD4051"/>
    <w:rsid w:val="00BE0F33"/>
    <w:rsid w:val="00C06C4F"/>
    <w:rsid w:val="00C07A27"/>
    <w:rsid w:val="00C13460"/>
    <w:rsid w:val="00C17138"/>
    <w:rsid w:val="00C37945"/>
    <w:rsid w:val="00C522A7"/>
    <w:rsid w:val="00C5236A"/>
    <w:rsid w:val="00C5367C"/>
    <w:rsid w:val="00C55216"/>
    <w:rsid w:val="00C57C57"/>
    <w:rsid w:val="00C606F9"/>
    <w:rsid w:val="00C610CB"/>
    <w:rsid w:val="00CD4112"/>
    <w:rsid w:val="00CE2F7C"/>
    <w:rsid w:val="00CF6506"/>
    <w:rsid w:val="00D14C8F"/>
    <w:rsid w:val="00D219A9"/>
    <w:rsid w:val="00D27CDE"/>
    <w:rsid w:val="00D30A7F"/>
    <w:rsid w:val="00D31E11"/>
    <w:rsid w:val="00D360EE"/>
    <w:rsid w:val="00D41FC3"/>
    <w:rsid w:val="00D87184"/>
    <w:rsid w:val="00D956B1"/>
    <w:rsid w:val="00DA0481"/>
    <w:rsid w:val="00DB0CD6"/>
    <w:rsid w:val="00DB2539"/>
    <w:rsid w:val="00DD3241"/>
    <w:rsid w:val="00DD4CD4"/>
    <w:rsid w:val="00E10A06"/>
    <w:rsid w:val="00E1261B"/>
    <w:rsid w:val="00E26E93"/>
    <w:rsid w:val="00E30804"/>
    <w:rsid w:val="00E53656"/>
    <w:rsid w:val="00E714F2"/>
    <w:rsid w:val="00E8006F"/>
    <w:rsid w:val="00E82FE5"/>
    <w:rsid w:val="00EA0027"/>
    <w:rsid w:val="00EA0E1A"/>
    <w:rsid w:val="00EA1014"/>
    <w:rsid w:val="00EA2BE4"/>
    <w:rsid w:val="00EA629C"/>
    <w:rsid w:val="00EB1758"/>
    <w:rsid w:val="00EB675E"/>
    <w:rsid w:val="00EC4D32"/>
    <w:rsid w:val="00EC659D"/>
    <w:rsid w:val="00ED3018"/>
    <w:rsid w:val="00ED742C"/>
    <w:rsid w:val="00EF1AF0"/>
    <w:rsid w:val="00EF7953"/>
    <w:rsid w:val="00F01DF0"/>
    <w:rsid w:val="00F01E16"/>
    <w:rsid w:val="00F10995"/>
    <w:rsid w:val="00F21E32"/>
    <w:rsid w:val="00F23C3F"/>
    <w:rsid w:val="00F36295"/>
    <w:rsid w:val="00F415AC"/>
    <w:rsid w:val="00F42087"/>
    <w:rsid w:val="00F54F09"/>
    <w:rsid w:val="00F62790"/>
    <w:rsid w:val="00F66102"/>
    <w:rsid w:val="00F70F7E"/>
    <w:rsid w:val="00F72DD6"/>
    <w:rsid w:val="00F72FCA"/>
    <w:rsid w:val="00F74373"/>
    <w:rsid w:val="00F7528E"/>
    <w:rsid w:val="00F91D03"/>
    <w:rsid w:val="00F922B9"/>
    <w:rsid w:val="00F95292"/>
    <w:rsid w:val="00F96AD4"/>
    <w:rsid w:val="00FA34C1"/>
    <w:rsid w:val="00FA42EF"/>
    <w:rsid w:val="00FA4B9C"/>
    <w:rsid w:val="00FA5F7A"/>
    <w:rsid w:val="00FA73CF"/>
    <w:rsid w:val="00FB05C2"/>
    <w:rsid w:val="00FD0614"/>
    <w:rsid w:val="00FE26FD"/>
    <w:rsid w:val="15479693"/>
    <w:rsid w:val="1B40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90982B"/>
  <w15:docId w15:val="{CA3DF95F-79CA-4056-A399-89F3CBC37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6D4"/>
    <w:rPr>
      <w:lang w:val="es-HN"/>
    </w:rPr>
  </w:style>
  <w:style w:type="paragraph" w:styleId="Ttulo1">
    <w:name w:val="heading 1"/>
    <w:basedOn w:val="Normal"/>
    <w:next w:val="Normal"/>
    <w:link w:val="Ttulo1Car"/>
    <w:uiPriority w:val="9"/>
    <w:qFormat/>
    <w:rsid w:val="00BB26D4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B26D4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B26D4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26D4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26D4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26D4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26D4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26D4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26D4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96A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6AD4"/>
  </w:style>
  <w:style w:type="paragraph" w:styleId="Piedepgina">
    <w:name w:val="footer"/>
    <w:basedOn w:val="Normal"/>
    <w:link w:val="PiedepginaCar"/>
    <w:uiPriority w:val="99"/>
    <w:unhideWhenUsed/>
    <w:rsid w:val="00F96A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6AD4"/>
  </w:style>
  <w:style w:type="paragraph" w:styleId="Textodeglobo">
    <w:name w:val="Balloon Text"/>
    <w:basedOn w:val="Normal"/>
    <w:link w:val="TextodegloboCar"/>
    <w:uiPriority w:val="99"/>
    <w:semiHidden/>
    <w:unhideWhenUsed/>
    <w:rsid w:val="00F96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6AD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BB26D4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B26D4"/>
    <w:rPr>
      <w:caps/>
      <w:color w:val="632423" w:themeColor="accent2" w:themeShade="80"/>
      <w:spacing w:val="15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B26D4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26D4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26D4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26D4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26D4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26D4"/>
    <w:rPr>
      <w:rFonts w:eastAsiaTheme="majorEastAsia" w:cstheme="majorBidi"/>
      <w:caps/>
      <w:spacing w:val="1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26D4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B26D4"/>
    <w:rPr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BB26D4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tuloCar">
    <w:name w:val="Título Car"/>
    <w:basedOn w:val="Fuentedeprrafopredeter"/>
    <w:link w:val="Ttulo"/>
    <w:uiPriority w:val="10"/>
    <w:rsid w:val="00BB26D4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Subttulo">
    <w:name w:val="Subtitle"/>
    <w:basedOn w:val="Normal"/>
    <w:next w:val="Normal"/>
    <w:link w:val="SubttuloCar"/>
    <w:uiPriority w:val="11"/>
    <w:qFormat/>
    <w:rsid w:val="00BB26D4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tuloCar">
    <w:name w:val="Subtítulo Car"/>
    <w:basedOn w:val="Fuentedeprrafopredeter"/>
    <w:link w:val="Subttulo"/>
    <w:uiPriority w:val="11"/>
    <w:rsid w:val="00BB26D4"/>
    <w:rPr>
      <w:rFonts w:eastAsiaTheme="majorEastAsia" w:cstheme="majorBidi"/>
      <w:caps/>
      <w:spacing w:val="20"/>
      <w:sz w:val="18"/>
      <w:szCs w:val="18"/>
    </w:rPr>
  </w:style>
  <w:style w:type="character" w:styleId="Textoennegrita">
    <w:name w:val="Strong"/>
    <w:uiPriority w:val="22"/>
    <w:qFormat/>
    <w:rsid w:val="00BB26D4"/>
    <w:rPr>
      <w:b/>
      <w:bCs/>
      <w:color w:val="943634" w:themeColor="accent2" w:themeShade="BF"/>
      <w:spacing w:val="5"/>
    </w:rPr>
  </w:style>
  <w:style w:type="character" w:styleId="nfasis">
    <w:name w:val="Emphasis"/>
    <w:uiPriority w:val="20"/>
    <w:qFormat/>
    <w:rsid w:val="00BB26D4"/>
    <w:rPr>
      <w:caps/>
      <w:spacing w:val="5"/>
      <w:sz w:val="20"/>
      <w:szCs w:val="20"/>
    </w:rPr>
  </w:style>
  <w:style w:type="paragraph" w:styleId="Sinespaciado">
    <w:name w:val="No Spacing"/>
    <w:basedOn w:val="Normal"/>
    <w:link w:val="SinespaciadoCar"/>
    <w:uiPriority w:val="1"/>
    <w:qFormat/>
    <w:rsid w:val="00BB26D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B26D4"/>
  </w:style>
  <w:style w:type="paragraph" w:styleId="Prrafodelista">
    <w:name w:val="List Paragraph"/>
    <w:basedOn w:val="Normal"/>
    <w:uiPriority w:val="34"/>
    <w:qFormat/>
    <w:rsid w:val="00BB26D4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BB26D4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BB26D4"/>
    <w:rPr>
      <w:rFonts w:eastAsiaTheme="majorEastAsia" w:cstheme="majorBidi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26D4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26D4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nfasissutil">
    <w:name w:val="Subtle Emphasis"/>
    <w:uiPriority w:val="19"/>
    <w:qFormat/>
    <w:rsid w:val="00BB26D4"/>
    <w:rPr>
      <w:i/>
      <w:iCs/>
    </w:rPr>
  </w:style>
  <w:style w:type="character" w:styleId="nfasisintenso">
    <w:name w:val="Intense Emphasis"/>
    <w:uiPriority w:val="21"/>
    <w:qFormat/>
    <w:rsid w:val="00BB26D4"/>
    <w:rPr>
      <w:i/>
      <w:iCs/>
      <w:caps/>
      <w:spacing w:val="10"/>
      <w:sz w:val="20"/>
      <w:szCs w:val="20"/>
    </w:rPr>
  </w:style>
  <w:style w:type="character" w:styleId="Referenciasutil">
    <w:name w:val="Subtle Reference"/>
    <w:basedOn w:val="Fuentedeprrafopredeter"/>
    <w:uiPriority w:val="31"/>
    <w:qFormat/>
    <w:rsid w:val="00BB26D4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eferenciaintensa">
    <w:name w:val="Intense Reference"/>
    <w:uiPriority w:val="32"/>
    <w:qFormat/>
    <w:rsid w:val="00BB26D4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tulodellibro">
    <w:name w:val="Book Title"/>
    <w:uiPriority w:val="33"/>
    <w:qFormat/>
    <w:rsid w:val="00BB26D4"/>
    <w:rPr>
      <w:caps/>
      <w:color w:val="622423" w:themeColor="accent2" w:themeShade="7F"/>
      <w:spacing w:val="5"/>
      <w:u w:color="622423" w:themeColor="accent2" w:themeShade="7F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B26D4"/>
    <w:pPr>
      <w:outlineLvl w:val="9"/>
    </w:pPr>
  </w:style>
  <w:style w:type="character" w:styleId="Refdecomentario">
    <w:name w:val="annotation reference"/>
    <w:basedOn w:val="Fuentedeprrafopredeter"/>
    <w:rsid w:val="00F922B9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922B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es-ES" w:bidi="ar-SA"/>
    </w:rPr>
  </w:style>
  <w:style w:type="character" w:customStyle="1" w:styleId="TextocomentarioCar">
    <w:name w:val="Texto comentario Car"/>
    <w:basedOn w:val="Fuentedeprrafopredeter"/>
    <w:link w:val="Textocomentario"/>
    <w:rsid w:val="00F922B9"/>
    <w:rPr>
      <w:rFonts w:ascii="Times New Roman" w:eastAsia="Times New Roman" w:hAnsi="Times New Roman" w:cs="Times New Roman"/>
      <w:snapToGrid w:val="0"/>
      <w:sz w:val="20"/>
      <w:szCs w:val="20"/>
      <w:lang w:eastAsia="es-ES" w:bidi="ar-SA"/>
    </w:rPr>
  </w:style>
  <w:style w:type="table" w:styleId="Tablaconcuadrcula">
    <w:name w:val="Table Grid"/>
    <w:basedOn w:val="Tablanormal"/>
    <w:uiPriority w:val="59"/>
    <w:rsid w:val="00F7528E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B470CB"/>
    <w:rPr>
      <w:color w:val="0000FF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2D500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D500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2D5007"/>
    <w:rPr>
      <w:vertAlign w:val="superscript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0A04E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A04E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A04E2"/>
    <w:pPr>
      <w:spacing w:after="100" w:line="276" w:lineRule="auto"/>
      <w:ind w:left="440"/>
    </w:pPr>
    <w:rPr>
      <w:rFonts w:ascii="Arial" w:eastAsia="Calibri" w:hAnsi="Arial" w:cs="Times New Roman"/>
      <w:lang w:bidi="ar-SA"/>
    </w:rPr>
  </w:style>
  <w:style w:type="paragraph" w:styleId="NormalWeb">
    <w:name w:val="Normal (Web)"/>
    <w:basedOn w:val="Normal"/>
    <w:uiPriority w:val="99"/>
    <w:semiHidden/>
    <w:unhideWhenUsed/>
    <w:rsid w:val="00723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H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5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gif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emf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3.emf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dor\Mis%20documentos\DVUS2011\Inform&#225;tica%20y%20Comunicaci&#243;n\FORMULARIO%20DE%20REGISTRO%20DE%20PROYECTO%20DE%20VINCULACI&#210;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1b6beea-1a75-4598-932f-ecf2af62952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38D882235744439410FC3FDACB4804" ma:contentTypeVersion="8" ma:contentTypeDescription="Create a new document." ma:contentTypeScope="" ma:versionID="344fb6a16afc41eb8e8bb17857dea6f9">
  <xsd:schema xmlns:xsd="http://www.w3.org/2001/XMLSchema" xmlns:xs="http://www.w3.org/2001/XMLSchema" xmlns:p="http://schemas.microsoft.com/office/2006/metadata/properties" xmlns:ns3="b1b6beea-1a75-4598-932f-ecf2af62952a" xmlns:ns4="a84a3fef-6071-4e79-85fd-bfeb67ead342" targetNamespace="http://schemas.microsoft.com/office/2006/metadata/properties" ma:root="true" ma:fieldsID="c8db60aaac64156bf04f07f9873336d0" ns3:_="" ns4:_="">
    <xsd:import namespace="b1b6beea-1a75-4598-932f-ecf2af62952a"/>
    <xsd:import namespace="a84a3fef-6071-4e79-85fd-bfeb67ead3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b6beea-1a75-4598-932f-ecf2af6295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4a3fef-6071-4e79-85fd-bfeb67ead34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2DA6BA2-7FA1-4BE8-8C35-F560A200A62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A7B32A-4CA7-424A-9CC8-B82B3344CF95}">
  <ds:schemaRefs>
    <ds:schemaRef ds:uri="http://schemas.microsoft.com/office/2006/metadata/properties"/>
    <ds:schemaRef ds:uri="http://schemas.microsoft.com/office/infopath/2007/PartnerControls"/>
    <ds:schemaRef ds:uri="b1b6beea-1a75-4598-932f-ecf2af62952a"/>
  </ds:schemaRefs>
</ds:datastoreItem>
</file>

<file path=customXml/itemProps3.xml><?xml version="1.0" encoding="utf-8"?>
<ds:datastoreItem xmlns:ds="http://schemas.openxmlformats.org/officeDocument/2006/customXml" ds:itemID="{1F2778DA-916B-41DC-A502-28027F5D4D6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2792F34-C5C3-4BE6-85AA-F94A229417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b6beea-1a75-4598-932f-ecf2af62952a"/>
    <ds:schemaRef ds:uri="a84a3fef-6071-4e79-85fd-bfeb67ead3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FORMULARIO DE REGISTRO DE PROYECTO DE VINCULACIÒN</Template>
  <TotalTime>52</TotalTime>
  <Pages>24</Pages>
  <Words>2041</Words>
  <Characters>11226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Formulario de Registro Proyecto de Vinculación</vt:lpstr>
    </vt:vector>
  </TitlesOfParts>
  <Company>Direcciòn de Vinculaciòn Universidad-Sociedad</Company>
  <LinksUpToDate>false</LinksUpToDate>
  <CharactersWithSpaces>13241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Formulario de Registro Proyecto de Vinculación</dc:title>
  <dc:creator>José Francisco Reyes Marín</dc:creator>
  <cp:lastModifiedBy>Xander Euceda</cp:lastModifiedBy>
  <cp:revision>31</cp:revision>
  <cp:lastPrinted>2013-12-16T21:23:00Z</cp:lastPrinted>
  <dcterms:created xsi:type="dcterms:W3CDTF">2024-08-23T04:47:00Z</dcterms:created>
  <dcterms:modified xsi:type="dcterms:W3CDTF">2024-08-23T14:04:00Z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0x0101004E38D882235744439410FC3FDACB4804</vt:lpwstr>
  </property>
</Properties>
</file>